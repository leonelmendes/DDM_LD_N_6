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16FD" w14:textId="77777777" w:rsidR="00E06467" w:rsidRPr="00E06467" w:rsidRDefault="00E06467" w:rsidP="00E06467">
      <w:pPr>
        <w:rPr>
          <w:b/>
          <w:bCs/>
        </w:rPr>
      </w:pPr>
      <w:r w:rsidRPr="00E06467">
        <w:rPr>
          <w:b/>
          <w:bCs/>
        </w:rPr>
        <w:t xml:space="preserve">Manual de Utilização - </w:t>
      </w:r>
      <w:proofErr w:type="spellStart"/>
      <w:r w:rsidRPr="00E06467">
        <w:rPr>
          <w:b/>
          <w:bCs/>
        </w:rPr>
        <w:t>iTasks</w:t>
      </w:r>
      <w:proofErr w:type="spellEnd"/>
    </w:p>
    <w:p w14:paraId="205DB8C3" w14:textId="77777777" w:rsidR="00E06467" w:rsidRPr="00E06467" w:rsidRDefault="00E06467" w:rsidP="00E06467">
      <w:r w:rsidRPr="00E06467">
        <w:rPr>
          <w:b/>
          <w:bCs/>
        </w:rPr>
        <w:t>Versão:</w:t>
      </w:r>
      <w:r w:rsidRPr="00E06467">
        <w:t xml:space="preserve"> 1.0 </w:t>
      </w:r>
      <w:r w:rsidRPr="00E06467">
        <w:rPr>
          <w:b/>
          <w:bCs/>
        </w:rPr>
        <w:t>Data:</w:t>
      </w:r>
      <w:r w:rsidRPr="00E06467">
        <w:t xml:space="preserve"> Dezembro 2025 </w:t>
      </w:r>
      <w:r w:rsidRPr="00E06467">
        <w:rPr>
          <w:b/>
          <w:bCs/>
        </w:rPr>
        <w:t>Aplicação:</w:t>
      </w:r>
      <w:r w:rsidRPr="00E06467">
        <w:t xml:space="preserve"> Gestão de Tarefas </w:t>
      </w:r>
      <w:proofErr w:type="spellStart"/>
      <w:r w:rsidRPr="00E06467">
        <w:t>Kanban</w:t>
      </w:r>
      <w:proofErr w:type="spellEnd"/>
      <w:r w:rsidRPr="00E06467">
        <w:t xml:space="preserve"> Mobile</w:t>
      </w:r>
    </w:p>
    <w:p w14:paraId="4685C3F1" w14:textId="4675B22E" w:rsidR="00E06467" w:rsidRPr="00E06467" w:rsidRDefault="00E06467" w:rsidP="00E06467"/>
    <w:p w14:paraId="14BAC9BF" w14:textId="77777777" w:rsidR="00E06467" w:rsidRPr="00E06467" w:rsidRDefault="00E06467" w:rsidP="00E06467">
      <w:pPr>
        <w:rPr>
          <w:b/>
          <w:bCs/>
        </w:rPr>
      </w:pPr>
      <w:r w:rsidRPr="00E06467">
        <w:rPr>
          <w:b/>
          <w:bCs/>
        </w:rPr>
        <w:t>1. Introdução</w:t>
      </w:r>
    </w:p>
    <w:p w14:paraId="5CDA6C04" w14:textId="77777777" w:rsidR="00E06467" w:rsidRPr="00E06467" w:rsidRDefault="00E06467" w:rsidP="00E06467">
      <w:r w:rsidRPr="00E06467">
        <w:t xml:space="preserve">O </w:t>
      </w:r>
      <w:proofErr w:type="spellStart"/>
      <w:r w:rsidRPr="00E06467">
        <w:rPr>
          <w:b/>
          <w:bCs/>
        </w:rPr>
        <w:t>iTasks</w:t>
      </w:r>
      <w:proofErr w:type="spellEnd"/>
      <w:r w:rsidRPr="00E06467">
        <w:t xml:space="preserve"> é uma aplicação móvel destinada a otimizar o fluxo de trabalho de equipas de desenvolvimento de software. Através de uma interface intuitiva baseada na metodologia </w:t>
      </w:r>
      <w:proofErr w:type="spellStart"/>
      <w:r w:rsidRPr="00E06467">
        <w:rPr>
          <w:b/>
          <w:bCs/>
        </w:rPr>
        <w:t>Kanban</w:t>
      </w:r>
      <w:proofErr w:type="spellEnd"/>
      <w:r w:rsidRPr="00E06467">
        <w:t>, a aplicação permite uma distinção clara entre o planeamento (Gestores) e a execução (Programadores).</w:t>
      </w:r>
    </w:p>
    <w:p w14:paraId="426EC82B" w14:textId="77777777" w:rsidR="00E06467" w:rsidRPr="00E06467" w:rsidRDefault="00E06467" w:rsidP="00E06467">
      <w:r w:rsidRPr="00E06467">
        <w:t>Este documento serve como guia para a navegação e utilização de todas as funcionalidades da aplicação.</w:t>
      </w:r>
    </w:p>
    <w:p w14:paraId="2F01F6FC" w14:textId="61990585" w:rsidR="00E06467" w:rsidRPr="00E06467" w:rsidRDefault="00E06467" w:rsidP="00E06467"/>
    <w:p w14:paraId="796CE175" w14:textId="77777777" w:rsidR="00E06467" w:rsidRPr="00E06467" w:rsidRDefault="00E06467" w:rsidP="00E06467">
      <w:pPr>
        <w:rPr>
          <w:b/>
          <w:bCs/>
        </w:rPr>
      </w:pPr>
      <w:r w:rsidRPr="00E06467">
        <w:rPr>
          <w:b/>
          <w:bCs/>
        </w:rPr>
        <w:t>2. Acesso e Login</w:t>
      </w:r>
    </w:p>
    <w:p w14:paraId="61124362" w14:textId="77777777" w:rsidR="00E06467" w:rsidRPr="00E06467" w:rsidRDefault="00E06467" w:rsidP="00E06467">
      <w:r w:rsidRPr="00E06467">
        <w:t>Ao iniciar a aplicação, será apresentado o ecrã de Autenticação.</w:t>
      </w:r>
    </w:p>
    <w:p w14:paraId="14AFE670" w14:textId="77777777" w:rsidR="00E06467" w:rsidRPr="00E06467" w:rsidRDefault="00E06467" w:rsidP="00E06467">
      <w:pPr>
        <w:numPr>
          <w:ilvl w:val="0"/>
          <w:numId w:val="11"/>
        </w:numPr>
      </w:pPr>
      <w:proofErr w:type="spellStart"/>
      <w:r w:rsidRPr="00E06467">
        <w:rPr>
          <w:b/>
          <w:bCs/>
        </w:rPr>
        <w:t>Username</w:t>
      </w:r>
      <w:proofErr w:type="spellEnd"/>
      <w:r w:rsidRPr="00E06467">
        <w:rPr>
          <w:b/>
          <w:bCs/>
        </w:rPr>
        <w:t>:</w:t>
      </w:r>
      <w:r w:rsidRPr="00E06467">
        <w:t xml:space="preserve"> Insira o seu nome de utilizador único.</w:t>
      </w:r>
    </w:p>
    <w:p w14:paraId="3B281661" w14:textId="77777777" w:rsidR="00E06467" w:rsidRPr="00E06467" w:rsidRDefault="00E06467" w:rsidP="00E06467">
      <w:pPr>
        <w:numPr>
          <w:ilvl w:val="0"/>
          <w:numId w:val="11"/>
        </w:numPr>
      </w:pPr>
      <w:r w:rsidRPr="00E06467">
        <w:rPr>
          <w:b/>
          <w:bCs/>
        </w:rPr>
        <w:t>Senha:</w:t>
      </w:r>
      <w:r w:rsidRPr="00E06467">
        <w:t xml:space="preserve"> Insira a sua palavra-passe.</w:t>
      </w:r>
    </w:p>
    <w:p w14:paraId="0BEF49DA" w14:textId="77777777" w:rsidR="00E06467" w:rsidRPr="00E06467" w:rsidRDefault="00E06467" w:rsidP="00E06467">
      <w:pPr>
        <w:numPr>
          <w:ilvl w:val="0"/>
          <w:numId w:val="11"/>
        </w:numPr>
      </w:pPr>
      <w:r w:rsidRPr="00E06467">
        <w:rPr>
          <w:b/>
          <w:bCs/>
        </w:rPr>
        <w:t>Entrar:</w:t>
      </w:r>
      <w:r w:rsidRPr="00E06467">
        <w:t xml:space="preserve"> Toque no botão para aceder.</w:t>
      </w:r>
    </w:p>
    <w:p w14:paraId="75F0F607" w14:textId="77777777" w:rsidR="00E06467" w:rsidRPr="00E06467" w:rsidRDefault="00E06467" w:rsidP="00E06467">
      <w:r w:rsidRPr="00E06467">
        <w:rPr>
          <w:b/>
          <w:bCs/>
        </w:rPr>
        <w:t>Nota:</w:t>
      </w:r>
      <w:r w:rsidRPr="00E06467">
        <w:t xml:space="preserve"> A aplicação deteta automaticamente se o utilizador é um </w:t>
      </w:r>
      <w:r w:rsidRPr="00E06467">
        <w:rPr>
          <w:b/>
          <w:bCs/>
        </w:rPr>
        <w:t>Gestor</w:t>
      </w:r>
      <w:r w:rsidRPr="00E06467">
        <w:t xml:space="preserve"> ou um </w:t>
      </w:r>
      <w:r w:rsidRPr="00E06467">
        <w:rPr>
          <w:b/>
          <w:bCs/>
        </w:rPr>
        <w:t>Programador</w:t>
      </w:r>
      <w:r w:rsidRPr="00E06467">
        <w:t xml:space="preserve"> e redireciona para o Painel (</w:t>
      </w:r>
      <w:proofErr w:type="spellStart"/>
      <w:r w:rsidRPr="00E06467">
        <w:t>Dashboard</w:t>
      </w:r>
      <w:proofErr w:type="spellEnd"/>
      <w:r w:rsidRPr="00E06467">
        <w:t>) correspondente.</w:t>
      </w:r>
    </w:p>
    <w:p w14:paraId="381B4F79" w14:textId="2D5CF112" w:rsidR="00E06467" w:rsidRPr="00E06467" w:rsidRDefault="00E06467" w:rsidP="00E06467"/>
    <w:p w14:paraId="0AC4A236" w14:textId="77777777" w:rsidR="00E06467" w:rsidRPr="00E06467" w:rsidRDefault="00E06467" w:rsidP="00E06467">
      <w:pPr>
        <w:rPr>
          <w:b/>
          <w:bCs/>
        </w:rPr>
      </w:pPr>
      <w:r w:rsidRPr="00E06467">
        <w:rPr>
          <w:b/>
          <w:bCs/>
        </w:rPr>
        <w:t>3. Perfil de Gestor</w:t>
      </w:r>
    </w:p>
    <w:p w14:paraId="348FAF82" w14:textId="77777777" w:rsidR="00E06467" w:rsidRPr="00E06467" w:rsidRDefault="00E06467" w:rsidP="00E06467">
      <w:r w:rsidRPr="00E06467">
        <w:t>O Gestor tem acesso total à administração de tarefas e visualização de métricas da equipa.</w:t>
      </w:r>
    </w:p>
    <w:p w14:paraId="074CE96B" w14:textId="77777777" w:rsidR="00E06467" w:rsidRPr="00E06467" w:rsidRDefault="00E06467" w:rsidP="00E06467">
      <w:pPr>
        <w:rPr>
          <w:b/>
          <w:bCs/>
        </w:rPr>
      </w:pPr>
      <w:r w:rsidRPr="00E06467">
        <w:rPr>
          <w:b/>
          <w:bCs/>
        </w:rPr>
        <w:t xml:space="preserve">3.1. </w:t>
      </w:r>
      <w:proofErr w:type="spellStart"/>
      <w:r w:rsidRPr="00E06467">
        <w:rPr>
          <w:b/>
          <w:bCs/>
        </w:rPr>
        <w:t>Dashboard</w:t>
      </w:r>
      <w:proofErr w:type="spellEnd"/>
      <w:r w:rsidRPr="00E06467">
        <w:rPr>
          <w:b/>
          <w:bCs/>
        </w:rPr>
        <w:t xml:space="preserve"> (Painel Principal)</w:t>
      </w:r>
    </w:p>
    <w:p w14:paraId="2CA36385" w14:textId="77777777" w:rsidR="00E06467" w:rsidRPr="00E06467" w:rsidRDefault="00E06467" w:rsidP="00E06467">
      <w:r w:rsidRPr="00E06467">
        <w:t>O ecrã principal oferece uma visão macro do projeto:</w:t>
      </w:r>
    </w:p>
    <w:p w14:paraId="132DC142" w14:textId="77777777" w:rsidR="00E06467" w:rsidRPr="00E06467" w:rsidRDefault="00E06467" w:rsidP="00E06467">
      <w:pPr>
        <w:numPr>
          <w:ilvl w:val="0"/>
          <w:numId w:val="12"/>
        </w:numPr>
      </w:pPr>
      <w:proofErr w:type="spellStart"/>
      <w:r w:rsidRPr="00E06467">
        <w:rPr>
          <w:b/>
          <w:bCs/>
        </w:rPr>
        <w:t>Card</w:t>
      </w:r>
      <w:proofErr w:type="spellEnd"/>
      <w:r w:rsidRPr="00E06467">
        <w:rPr>
          <w:b/>
          <w:bCs/>
        </w:rPr>
        <w:t xml:space="preserve"> de Previsão (Topo):</w:t>
      </w:r>
      <w:r w:rsidRPr="00E06467">
        <w:t xml:space="preserve"> Apresenta uma estimativa de tempo (dias/horas) para a equipa "limpar" todas as tarefas pendentes (</w:t>
      </w:r>
      <w:r w:rsidRPr="00E06467">
        <w:rPr>
          <w:i/>
          <w:iCs/>
        </w:rPr>
        <w:t>To Do</w:t>
      </w:r>
      <w:r w:rsidRPr="00E06467">
        <w:t>).</w:t>
      </w:r>
    </w:p>
    <w:p w14:paraId="5D5BAF95" w14:textId="77777777" w:rsidR="00E06467" w:rsidRPr="00E06467" w:rsidRDefault="00E06467" w:rsidP="00E06467">
      <w:pPr>
        <w:numPr>
          <w:ilvl w:val="1"/>
          <w:numId w:val="12"/>
        </w:numPr>
      </w:pPr>
      <w:r w:rsidRPr="00E06467">
        <w:rPr>
          <w:i/>
          <w:iCs/>
        </w:rPr>
        <w:t>Como funciona:</w:t>
      </w:r>
      <w:r w:rsidRPr="00E06467">
        <w:t xml:space="preserve"> O sistema calcula a média de velocidade da equipa baseada no histórico de tarefas concluídas e aplica essa média às tarefas pendentes.</w:t>
      </w:r>
    </w:p>
    <w:p w14:paraId="216BC039" w14:textId="77777777" w:rsidR="00E06467" w:rsidRPr="00E06467" w:rsidRDefault="00E06467" w:rsidP="00E06467">
      <w:pPr>
        <w:numPr>
          <w:ilvl w:val="0"/>
          <w:numId w:val="12"/>
        </w:numPr>
      </w:pPr>
      <w:r w:rsidRPr="00E06467">
        <w:rPr>
          <w:b/>
          <w:bCs/>
        </w:rPr>
        <w:t>Estado das Tarefas:</w:t>
      </w:r>
      <w:r w:rsidRPr="00E06467">
        <w:t xml:space="preserve"> Contadores em tempo real de tarefas em </w:t>
      </w:r>
      <w:r w:rsidRPr="00E06467">
        <w:rPr>
          <w:i/>
          <w:iCs/>
        </w:rPr>
        <w:t>To Do</w:t>
      </w:r>
      <w:r w:rsidRPr="00E06467">
        <w:t xml:space="preserve">, </w:t>
      </w:r>
      <w:proofErr w:type="spellStart"/>
      <w:r w:rsidRPr="00E06467">
        <w:rPr>
          <w:i/>
          <w:iCs/>
        </w:rPr>
        <w:t>Doing</w:t>
      </w:r>
      <w:proofErr w:type="spellEnd"/>
      <w:r w:rsidRPr="00E06467">
        <w:t xml:space="preserve"> e </w:t>
      </w:r>
      <w:proofErr w:type="spellStart"/>
      <w:r w:rsidRPr="00E06467">
        <w:rPr>
          <w:i/>
          <w:iCs/>
        </w:rPr>
        <w:t>Done</w:t>
      </w:r>
      <w:proofErr w:type="spellEnd"/>
      <w:r w:rsidRPr="00E06467">
        <w:t>.</w:t>
      </w:r>
    </w:p>
    <w:p w14:paraId="3DB9FD0F" w14:textId="77777777" w:rsidR="00E06467" w:rsidRPr="00E06467" w:rsidRDefault="00E06467" w:rsidP="00E06467">
      <w:pPr>
        <w:numPr>
          <w:ilvl w:val="0"/>
          <w:numId w:val="12"/>
        </w:numPr>
      </w:pPr>
      <w:r w:rsidRPr="00E06467">
        <w:rPr>
          <w:b/>
          <w:bCs/>
        </w:rPr>
        <w:t>Ações Rápidas:</w:t>
      </w:r>
      <w:r w:rsidRPr="00E06467">
        <w:t xml:space="preserve"> Botões de atalho para "Gerir Tarefas" e "Relatórios".</w:t>
      </w:r>
    </w:p>
    <w:p w14:paraId="232E04B0" w14:textId="77777777" w:rsidR="00E06467" w:rsidRPr="00E06467" w:rsidRDefault="00E06467" w:rsidP="00E06467">
      <w:pPr>
        <w:rPr>
          <w:b/>
          <w:bCs/>
        </w:rPr>
      </w:pPr>
      <w:r w:rsidRPr="00E06467">
        <w:rPr>
          <w:b/>
          <w:bCs/>
        </w:rPr>
        <w:t>3.2. Gerir Tarefas (CRUD)</w:t>
      </w:r>
    </w:p>
    <w:p w14:paraId="37769E6B" w14:textId="77777777" w:rsidR="00E06467" w:rsidRPr="00E06467" w:rsidRDefault="00E06467" w:rsidP="00E06467">
      <w:r w:rsidRPr="00E06467">
        <w:t>Para criar ou editar trabalho:</w:t>
      </w:r>
    </w:p>
    <w:p w14:paraId="5CA8377A" w14:textId="77777777" w:rsidR="00E06467" w:rsidRPr="00E06467" w:rsidRDefault="00E06467" w:rsidP="00E06467">
      <w:pPr>
        <w:numPr>
          <w:ilvl w:val="0"/>
          <w:numId w:val="13"/>
        </w:numPr>
      </w:pPr>
      <w:r w:rsidRPr="00E06467">
        <w:t xml:space="preserve">No </w:t>
      </w:r>
      <w:proofErr w:type="spellStart"/>
      <w:r w:rsidRPr="00E06467">
        <w:t>Dashboard</w:t>
      </w:r>
      <w:proofErr w:type="spellEnd"/>
      <w:r w:rsidRPr="00E06467">
        <w:t xml:space="preserve">, toque em </w:t>
      </w:r>
      <w:r w:rsidRPr="00E06467">
        <w:rPr>
          <w:b/>
          <w:bCs/>
        </w:rPr>
        <w:t>"Gerir Tarefas"</w:t>
      </w:r>
      <w:r w:rsidRPr="00E06467">
        <w:t>.</w:t>
      </w:r>
    </w:p>
    <w:p w14:paraId="3C651D89" w14:textId="77777777" w:rsidR="00E06467" w:rsidRPr="00E06467" w:rsidRDefault="00E06467" w:rsidP="00E06467">
      <w:pPr>
        <w:numPr>
          <w:ilvl w:val="0"/>
          <w:numId w:val="13"/>
        </w:numPr>
      </w:pPr>
      <w:r w:rsidRPr="00E06467">
        <w:t>Verá uma lista de todas as tarefas criadas por si.</w:t>
      </w:r>
    </w:p>
    <w:p w14:paraId="0E2ADEEC" w14:textId="77777777" w:rsidR="00E06467" w:rsidRPr="00E06467" w:rsidRDefault="00E06467" w:rsidP="00E06467">
      <w:pPr>
        <w:numPr>
          <w:ilvl w:val="0"/>
          <w:numId w:val="13"/>
        </w:numPr>
      </w:pPr>
      <w:r w:rsidRPr="00E06467">
        <w:rPr>
          <w:b/>
          <w:bCs/>
        </w:rPr>
        <w:t>Criar Nova:</w:t>
      </w:r>
      <w:r w:rsidRPr="00E06467">
        <w:t xml:space="preserve"> Toque no ícone </w:t>
      </w:r>
      <w:r w:rsidRPr="00E06467">
        <w:rPr>
          <w:b/>
          <w:bCs/>
        </w:rPr>
        <w:t>"+"</w:t>
      </w:r>
      <w:r w:rsidRPr="00E06467">
        <w:t xml:space="preserve"> (Adicionar) na barra de topo.</w:t>
      </w:r>
    </w:p>
    <w:p w14:paraId="1DB6C885" w14:textId="77777777" w:rsidR="00E06467" w:rsidRPr="00E06467" w:rsidRDefault="00E06467" w:rsidP="00E06467">
      <w:pPr>
        <w:numPr>
          <w:ilvl w:val="0"/>
          <w:numId w:val="13"/>
        </w:numPr>
      </w:pPr>
      <w:r w:rsidRPr="00E06467">
        <w:rPr>
          <w:b/>
          <w:bCs/>
        </w:rPr>
        <w:t>Editar:</w:t>
      </w:r>
      <w:r w:rsidRPr="00E06467">
        <w:t xml:space="preserve"> Toque no botão </w:t>
      </w:r>
      <w:r w:rsidRPr="00E06467">
        <w:rPr>
          <w:b/>
          <w:bCs/>
        </w:rPr>
        <w:t>"Editar"</w:t>
      </w:r>
      <w:r w:rsidRPr="00E06467">
        <w:t xml:space="preserve"> num cartão de tarefa.</w:t>
      </w:r>
    </w:p>
    <w:p w14:paraId="0837666B" w14:textId="77777777" w:rsidR="00E06467" w:rsidRPr="00E06467" w:rsidRDefault="00E06467" w:rsidP="00E06467">
      <w:pPr>
        <w:numPr>
          <w:ilvl w:val="0"/>
          <w:numId w:val="13"/>
        </w:numPr>
      </w:pPr>
      <w:r w:rsidRPr="00E06467">
        <w:rPr>
          <w:b/>
          <w:bCs/>
        </w:rPr>
        <w:t>Apagar:</w:t>
      </w:r>
      <w:r w:rsidRPr="00E06467">
        <w:t xml:space="preserve"> Toque no botão </w:t>
      </w:r>
      <w:r w:rsidRPr="00E06467">
        <w:rPr>
          <w:b/>
          <w:bCs/>
        </w:rPr>
        <w:t>"Deletar"</w:t>
      </w:r>
      <w:r w:rsidRPr="00E06467">
        <w:t>.</w:t>
      </w:r>
    </w:p>
    <w:p w14:paraId="5060D104" w14:textId="77777777" w:rsidR="00E06467" w:rsidRPr="00E06467" w:rsidRDefault="00E06467" w:rsidP="00E06467">
      <w:r w:rsidRPr="00E06467">
        <w:rPr>
          <w:b/>
          <w:bCs/>
        </w:rPr>
        <w:t>Campos da Tarefa:</w:t>
      </w:r>
    </w:p>
    <w:p w14:paraId="2D3F5E7F" w14:textId="77777777" w:rsidR="00E06467" w:rsidRPr="00E06467" w:rsidRDefault="00E06467" w:rsidP="00E06467">
      <w:pPr>
        <w:numPr>
          <w:ilvl w:val="0"/>
          <w:numId w:val="14"/>
        </w:numPr>
      </w:pPr>
      <w:r w:rsidRPr="00E06467">
        <w:rPr>
          <w:i/>
          <w:iCs/>
        </w:rPr>
        <w:t>Título e Descrição.</w:t>
      </w:r>
    </w:p>
    <w:p w14:paraId="7318F205" w14:textId="77777777" w:rsidR="00E06467" w:rsidRPr="00E06467" w:rsidRDefault="00E06467" w:rsidP="00E06467">
      <w:pPr>
        <w:numPr>
          <w:ilvl w:val="0"/>
          <w:numId w:val="14"/>
        </w:numPr>
      </w:pPr>
      <w:r w:rsidRPr="00E06467">
        <w:rPr>
          <w:i/>
          <w:iCs/>
        </w:rPr>
        <w:t>Programador:</w:t>
      </w:r>
      <w:r w:rsidRPr="00E06467">
        <w:t xml:space="preserve"> Selecione quem irá executar a tarefa.</w:t>
      </w:r>
    </w:p>
    <w:p w14:paraId="1F099963" w14:textId="77777777" w:rsidR="00E06467" w:rsidRPr="00E06467" w:rsidRDefault="00E06467" w:rsidP="00E06467">
      <w:pPr>
        <w:numPr>
          <w:ilvl w:val="0"/>
          <w:numId w:val="14"/>
        </w:numPr>
      </w:pPr>
      <w:r w:rsidRPr="00E06467">
        <w:rPr>
          <w:i/>
          <w:iCs/>
        </w:rPr>
        <w:t>Tipo de Tarefa:</w:t>
      </w:r>
      <w:r w:rsidRPr="00E06467">
        <w:t xml:space="preserve"> (Ex: Bug, </w:t>
      </w:r>
      <w:proofErr w:type="spellStart"/>
      <w:r w:rsidRPr="00E06467">
        <w:t>Feature</w:t>
      </w:r>
      <w:proofErr w:type="spellEnd"/>
      <w:r w:rsidRPr="00E06467">
        <w:t>, Teste).</w:t>
      </w:r>
    </w:p>
    <w:p w14:paraId="4E4E3046" w14:textId="77777777" w:rsidR="00E06467" w:rsidRPr="00E06467" w:rsidRDefault="00E06467" w:rsidP="00E06467">
      <w:pPr>
        <w:numPr>
          <w:ilvl w:val="0"/>
          <w:numId w:val="14"/>
        </w:numPr>
      </w:pPr>
      <w:proofErr w:type="spellStart"/>
      <w:r w:rsidRPr="00E06467">
        <w:rPr>
          <w:i/>
          <w:iCs/>
        </w:rPr>
        <w:t>Story</w:t>
      </w:r>
      <w:proofErr w:type="spellEnd"/>
      <w:r w:rsidRPr="00E06467">
        <w:rPr>
          <w:i/>
          <w:iCs/>
        </w:rPr>
        <w:t xml:space="preserve"> </w:t>
      </w:r>
      <w:proofErr w:type="spellStart"/>
      <w:r w:rsidRPr="00E06467">
        <w:rPr>
          <w:i/>
          <w:iCs/>
        </w:rPr>
        <w:t>Points</w:t>
      </w:r>
      <w:proofErr w:type="spellEnd"/>
      <w:r w:rsidRPr="00E06467">
        <w:rPr>
          <w:i/>
          <w:iCs/>
        </w:rPr>
        <w:t>:</w:t>
      </w:r>
      <w:r w:rsidRPr="00E06467">
        <w:t xml:space="preserve"> Nível de dificuldade/esforço.</w:t>
      </w:r>
    </w:p>
    <w:p w14:paraId="289EC7F2" w14:textId="77777777" w:rsidR="00E06467" w:rsidRPr="00E06467" w:rsidRDefault="00E06467" w:rsidP="00E06467">
      <w:pPr>
        <w:numPr>
          <w:ilvl w:val="0"/>
          <w:numId w:val="14"/>
        </w:numPr>
      </w:pPr>
      <w:r w:rsidRPr="00E06467">
        <w:rPr>
          <w:i/>
          <w:iCs/>
        </w:rPr>
        <w:t>Ordem:</w:t>
      </w:r>
      <w:r w:rsidRPr="00E06467">
        <w:t xml:space="preserve"> Número sequencial obrigatório para execução.</w:t>
      </w:r>
    </w:p>
    <w:p w14:paraId="6E695292" w14:textId="77777777" w:rsidR="00E06467" w:rsidRDefault="00E06467" w:rsidP="00E06467">
      <w:pPr>
        <w:numPr>
          <w:ilvl w:val="0"/>
          <w:numId w:val="14"/>
        </w:numPr>
      </w:pPr>
      <w:r w:rsidRPr="00E06467">
        <w:rPr>
          <w:i/>
          <w:iCs/>
        </w:rPr>
        <w:t>Prazos:</w:t>
      </w:r>
      <w:r w:rsidRPr="00E06467">
        <w:t xml:space="preserve"> Datas previstas de início e fim.</w:t>
      </w:r>
    </w:p>
    <w:p w14:paraId="490058D6" w14:textId="77777777" w:rsidR="00E06467" w:rsidRPr="00E06467" w:rsidRDefault="00E06467" w:rsidP="00E06467">
      <w:pPr>
        <w:ind w:left="720"/>
      </w:pPr>
    </w:p>
    <w:p w14:paraId="5991AC10" w14:textId="77777777" w:rsidR="00E06467" w:rsidRPr="00E06467" w:rsidRDefault="00E06467" w:rsidP="00E06467">
      <w:pPr>
        <w:rPr>
          <w:b/>
          <w:bCs/>
        </w:rPr>
      </w:pPr>
      <w:r w:rsidRPr="00E06467">
        <w:rPr>
          <w:b/>
          <w:bCs/>
        </w:rPr>
        <w:lastRenderedPageBreak/>
        <w:t>3.3. Relatórios e Exportação</w:t>
      </w:r>
    </w:p>
    <w:p w14:paraId="4482D9EC" w14:textId="77777777" w:rsidR="00E06467" w:rsidRPr="00E06467" w:rsidRDefault="00E06467" w:rsidP="00E06467">
      <w:r w:rsidRPr="00E06467">
        <w:t>Para analisar o desempenho passado:</w:t>
      </w:r>
    </w:p>
    <w:p w14:paraId="6AEF1317" w14:textId="77777777" w:rsidR="00E06467" w:rsidRPr="00E06467" w:rsidRDefault="00E06467" w:rsidP="00E06467">
      <w:pPr>
        <w:numPr>
          <w:ilvl w:val="0"/>
          <w:numId w:val="15"/>
        </w:numPr>
      </w:pPr>
      <w:r w:rsidRPr="00E06467">
        <w:t xml:space="preserve">No </w:t>
      </w:r>
      <w:proofErr w:type="spellStart"/>
      <w:r w:rsidRPr="00E06467">
        <w:t>Dashboard</w:t>
      </w:r>
      <w:proofErr w:type="spellEnd"/>
      <w:r w:rsidRPr="00E06467">
        <w:t xml:space="preserve">, toque em </w:t>
      </w:r>
      <w:r w:rsidRPr="00E06467">
        <w:rPr>
          <w:b/>
          <w:bCs/>
        </w:rPr>
        <w:t>"Relatórios"</w:t>
      </w:r>
      <w:r w:rsidRPr="00E06467">
        <w:t>.</w:t>
      </w:r>
    </w:p>
    <w:p w14:paraId="70BC49D2" w14:textId="77777777" w:rsidR="00E06467" w:rsidRPr="00E06467" w:rsidRDefault="00E06467" w:rsidP="00E06467">
      <w:pPr>
        <w:numPr>
          <w:ilvl w:val="0"/>
          <w:numId w:val="15"/>
        </w:numPr>
      </w:pPr>
      <w:r w:rsidRPr="00E06467">
        <w:t xml:space="preserve">Visualize a lista de tarefas concluídas com a comparação </w:t>
      </w:r>
      <w:r w:rsidRPr="00E06467">
        <w:rPr>
          <w:b/>
          <w:bCs/>
        </w:rPr>
        <w:t>Previsto vs. Real</w:t>
      </w:r>
      <w:r w:rsidRPr="00E06467">
        <w:t>.</w:t>
      </w:r>
    </w:p>
    <w:p w14:paraId="0268EFDC" w14:textId="77777777" w:rsidR="00E06467" w:rsidRPr="00E06467" w:rsidRDefault="00E06467" w:rsidP="00E06467">
      <w:pPr>
        <w:numPr>
          <w:ilvl w:val="1"/>
          <w:numId w:val="15"/>
        </w:numPr>
      </w:pPr>
      <w:r w:rsidRPr="00E06467">
        <w:t>Se o tempo real exceder o previsto, o sistema destacará a informação visualmente.</w:t>
      </w:r>
    </w:p>
    <w:p w14:paraId="0EC67410" w14:textId="77777777" w:rsidR="00E06467" w:rsidRPr="00E06467" w:rsidRDefault="00E06467" w:rsidP="00E06467">
      <w:pPr>
        <w:numPr>
          <w:ilvl w:val="0"/>
          <w:numId w:val="15"/>
        </w:numPr>
      </w:pPr>
      <w:r w:rsidRPr="00E06467">
        <w:rPr>
          <w:b/>
          <w:bCs/>
        </w:rPr>
        <w:t>Exportar CSV:</w:t>
      </w:r>
      <w:r w:rsidRPr="00E06467">
        <w:t xml:space="preserve"> Toque no botão "Exportar CSV" no topo. O sistema abrirá o gestor de ficheiros nativo do telemóvel para guardar o ficheiro .</w:t>
      </w:r>
      <w:proofErr w:type="spellStart"/>
      <w:r w:rsidRPr="00E06467">
        <w:t>csv</w:t>
      </w:r>
      <w:proofErr w:type="spellEnd"/>
      <w:r w:rsidRPr="00E06467">
        <w:t xml:space="preserve"> com todo o histórico detalhado.</w:t>
      </w:r>
    </w:p>
    <w:p w14:paraId="6E5F3293" w14:textId="2AFC4CFF" w:rsidR="00E06467" w:rsidRPr="00E06467" w:rsidRDefault="00E06467" w:rsidP="00E06467"/>
    <w:p w14:paraId="55241B0D" w14:textId="77777777" w:rsidR="00E06467" w:rsidRPr="00E06467" w:rsidRDefault="00E06467" w:rsidP="00E06467">
      <w:pPr>
        <w:rPr>
          <w:b/>
          <w:bCs/>
        </w:rPr>
      </w:pPr>
      <w:r w:rsidRPr="00E06467">
        <w:rPr>
          <w:b/>
          <w:bCs/>
        </w:rPr>
        <w:t>4. Perfil de Programador</w:t>
      </w:r>
    </w:p>
    <w:p w14:paraId="652EA00E" w14:textId="77777777" w:rsidR="00E06467" w:rsidRPr="00E06467" w:rsidRDefault="00E06467" w:rsidP="00E06467">
      <w:r w:rsidRPr="00E06467">
        <w:t>O Programador tem um ambiente focado na execução e produtividade pessoal.</w:t>
      </w:r>
    </w:p>
    <w:p w14:paraId="48BF2D39" w14:textId="77777777" w:rsidR="00E06467" w:rsidRPr="00E06467" w:rsidRDefault="00E06467" w:rsidP="00E06467">
      <w:pPr>
        <w:rPr>
          <w:b/>
          <w:bCs/>
        </w:rPr>
      </w:pPr>
      <w:r w:rsidRPr="00E06467">
        <w:rPr>
          <w:b/>
          <w:bCs/>
        </w:rPr>
        <w:t xml:space="preserve">4.1. </w:t>
      </w:r>
      <w:proofErr w:type="spellStart"/>
      <w:r w:rsidRPr="00E06467">
        <w:rPr>
          <w:b/>
          <w:bCs/>
        </w:rPr>
        <w:t>Dashboard</w:t>
      </w:r>
      <w:proofErr w:type="spellEnd"/>
      <w:r w:rsidRPr="00E06467">
        <w:rPr>
          <w:b/>
          <w:bCs/>
        </w:rPr>
        <w:t xml:space="preserve"> (O Meu Espaço)</w:t>
      </w:r>
    </w:p>
    <w:p w14:paraId="6936D260" w14:textId="77777777" w:rsidR="00E06467" w:rsidRPr="00E06467" w:rsidRDefault="00E06467" w:rsidP="00E06467">
      <w:pPr>
        <w:numPr>
          <w:ilvl w:val="0"/>
          <w:numId w:val="16"/>
        </w:numPr>
      </w:pPr>
      <w:r w:rsidRPr="00E06467">
        <w:rPr>
          <w:b/>
          <w:bCs/>
        </w:rPr>
        <w:t>Resumo:</w:t>
      </w:r>
      <w:r w:rsidRPr="00E06467">
        <w:t xml:space="preserve"> Visualize rapidamente quantas tarefas tem atribuídas a si e quantas já concluiu.</w:t>
      </w:r>
    </w:p>
    <w:p w14:paraId="77319193" w14:textId="77777777" w:rsidR="00E06467" w:rsidRPr="00E06467" w:rsidRDefault="00E06467" w:rsidP="00E06467">
      <w:pPr>
        <w:numPr>
          <w:ilvl w:val="0"/>
          <w:numId w:val="16"/>
        </w:numPr>
      </w:pPr>
      <w:r w:rsidRPr="00E06467">
        <w:rPr>
          <w:b/>
          <w:bCs/>
        </w:rPr>
        <w:t>Acesso Rápido:</w:t>
      </w:r>
      <w:r w:rsidRPr="00E06467">
        <w:t xml:space="preserve"> Botões para ir diretamente para o Quadro </w:t>
      </w:r>
      <w:proofErr w:type="spellStart"/>
      <w:r w:rsidRPr="00E06467">
        <w:t>Kanban</w:t>
      </w:r>
      <w:proofErr w:type="spellEnd"/>
      <w:r w:rsidRPr="00E06467">
        <w:t xml:space="preserve"> ou Histórico.</w:t>
      </w:r>
    </w:p>
    <w:p w14:paraId="43AAB966" w14:textId="77777777" w:rsidR="00E06467" w:rsidRPr="00E06467" w:rsidRDefault="00E06467" w:rsidP="00E06467">
      <w:pPr>
        <w:rPr>
          <w:b/>
          <w:bCs/>
        </w:rPr>
      </w:pPr>
      <w:r w:rsidRPr="00E06467">
        <w:rPr>
          <w:b/>
          <w:bCs/>
        </w:rPr>
        <w:t xml:space="preserve">4.2. Quadro </w:t>
      </w:r>
      <w:proofErr w:type="spellStart"/>
      <w:r w:rsidRPr="00E06467">
        <w:rPr>
          <w:b/>
          <w:bCs/>
        </w:rPr>
        <w:t>Kanban</w:t>
      </w:r>
      <w:proofErr w:type="spellEnd"/>
      <w:r w:rsidRPr="00E06467">
        <w:rPr>
          <w:b/>
          <w:bCs/>
        </w:rPr>
        <w:t xml:space="preserve"> (Execução)</w:t>
      </w:r>
    </w:p>
    <w:p w14:paraId="079767C8" w14:textId="77777777" w:rsidR="00E06467" w:rsidRPr="00E06467" w:rsidRDefault="00E06467" w:rsidP="00E06467">
      <w:r w:rsidRPr="00E06467">
        <w:t>Este é o ecrã principal de trabalho. As tarefas estão divididas em três colunas:</w:t>
      </w:r>
    </w:p>
    <w:p w14:paraId="56752272" w14:textId="77777777" w:rsidR="00E06467" w:rsidRPr="00E06467" w:rsidRDefault="00E06467" w:rsidP="00E06467">
      <w:pPr>
        <w:numPr>
          <w:ilvl w:val="0"/>
          <w:numId w:val="17"/>
        </w:numPr>
      </w:pPr>
      <w:r w:rsidRPr="00E06467">
        <w:rPr>
          <w:b/>
          <w:bCs/>
        </w:rPr>
        <w:t>To Do (Por Fazer):</w:t>
      </w:r>
      <w:r w:rsidRPr="00E06467">
        <w:t xml:space="preserve"> Tarefas aguardando início.</w:t>
      </w:r>
    </w:p>
    <w:p w14:paraId="66B7517E" w14:textId="77777777" w:rsidR="00E06467" w:rsidRPr="00E06467" w:rsidRDefault="00E06467" w:rsidP="00E06467">
      <w:pPr>
        <w:numPr>
          <w:ilvl w:val="0"/>
          <w:numId w:val="17"/>
        </w:numPr>
      </w:pPr>
      <w:proofErr w:type="spellStart"/>
      <w:r w:rsidRPr="00E06467">
        <w:rPr>
          <w:b/>
          <w:bCs/>
        </w:rPr>
        <w:t>Doing</w:t>
      </w:r>
      <w:proofErr w:type="spellEnd"/>
      <w:r w:rsidRPr="00E06467">
        <w:rPr>
          <w:b/>
          <w:bCs/>
        </w:rPr>
        <w:t xml:space="preserve"> (Em Curso):</w:t>
      </w:r>
      <w:r w:rsidRPr="00E06467">
        <w:t xml:space="preserve"> Tarefas que está a realizar agora.</w:t>
      </w:r>
    </w:p>
    <w:p w14:paraId="21BE4610" w14:textId="77777777" w:rsidR="00E06467" w:rsidRPr="00E06467" w:rsidRDefault="00E06467" w:rsidP="00E06467">
      <w:pPr>
        <w:numPr>
          <w:ilvl w:val="0"/>
          <w:numId w:val="17"/>
        </w:numPr>
      </w:pPr>
      <w:proofErr w:type="spellStart"/>
      <w:r w:rsidRPr="00E06467">
        <w:rPr>
          <w:b/>
          <w:bCs/>
        </w:rPr>
        <w:t>Done</w:t>
      </w:r>
      <w:proofErr w:type="spellEnd"/>
      <w:r w:rsidRPr="00E06467">
        <w:rPr>
          <w:b/>
          <w:bCs/>
        </w:rPr>
        <w:t xml:space="preserve"> (Concluído):</w:t>
      </w:r>
      <w:r w:rsidRPr="00E06467">
        <w:t xml:space="preserve"> Tarefas finalizadas.</w:t>
      </w:r>
    </w:p>
    <w:p w14:paraId="1B928DE2" w14:textId="77777777" w:rsidR="00E06467" w:rsidRPr="00E06467" w:rsidRDefault="00E06467" w:rsidP="00E06467">
      <w:r w:rsidRPr="00E06467">
        <w:rPr>
          <w:b/>
          <w:bCs/>
        </w:rPr>
        <w:t>Como mover tarefas:</w:t>
      </w:r>
    </w:p>
    <w:p w14:paraId="6059E82C" w14:textId="77777777" w:rsidR="00E06467" w:rsidRPr="00E06467" w:rsidRDefault="00E06467" w:rsidP="00E06467">
      <w:pPr>
        <w:numPr>
          <w:ilvl w:val="0"/>
          <w:numId w:val="18"/>
        </w:numPr>
      </w:pPr>
      <w:r w:rsidRPr="00E06467">
        <w:t xml:space="preserve">Toque e segure num cartão de tarefa e </w:t>
      </w:r>
      <w:r w:rsidRPr="00E06467">
        <w:rPr>
          <w:b/>
          <w:bCs/>
        </w:rPr>
        <w:t>arraste-o</w:t>
      </w:r>
      <w:r w:rsidRPr="00E06467">
        <w:t xml:space="preserve"> para a coluna seguinte.</w:t>
      </w:r>
    </w:p>
    <w:p w14:paraId="742CCE5A" w14:textId="77777777" w:rsidR="00E06467" w:rsidRPr="00E06467" w:rsidRDefault="00E06467" w:rsidP="00E06467">
      <w:r w:rsidRPr="00E06467">
        <w:rPr>
          <w:b/>
          <w:bCs/>
        </w:rPr>
        <w:t>Regras do Sistema (Bloqueios):</w:t>
      </w:r>
    </w:p>
    <w:p w14:paraId="75F541E3" w14:textId="77777777" w:rsidR="00E06467" w:rsidRPr="00E06467" w:rsidRDefault="00E06467" w:rsidP="00E06467">
      <w:pPr>
        <w:numPr>
          <w:ilvl w:val="0"/>
          <w:numId w:val="19"/>
        </w:numPr>
      </w:pPr>
      <w:r w:rsidRPr="00E06467">
        <w:rPr>
          <w:b/>
          <w:bCs/>
        </w:rPr>
        <w:t>Ordem Obrigatória:</w:t>
      </w:r>
      <w:r w:rsidRPr="00E06467">
        <w:t xml:space="preserve"> Não pode mover a Tarefa nº 2 para </w:t>
      </w:r>
      <w:proofErr w:type="spellStart"/>
      <w:r w:rsidRPr="00E06467">
        <w:rPr>
          <w:i/>
          <w:iCs/>
        </w:rPr>
        <w:t>Doing</w:t>
      </w:r>
      <w:proofErr w:type="spellEnd"/>
      <w:r w:rsidRPr="00E06467">
        <w:t xml:space="preserve"> se a Tarefa nº 1 ainda estiver em </w:t>
      </w:r>
      <w:r w:rsidRPr="00E06467">
        <w:rPr>
          <w:i/>
          <w:iCs/>
        </w:rPr>
        <w:t>To Do</w:t>
      </w:r>
      <w:r w:rsidRPr="00E06467">
        <w:t>. O sistema avisará se tentar violar a ordem.</w:t>
      </w:r>
    </w:p>
    <w:p w14:paraId="5CED9095" w14:textId="77777777" w:rsidR="00E06467" w:rsidRPr="00E06467" w:rsidRDefault="00E06467" w:rsidP="00E06467">
      <w:pPr>
        <w:numPr>
          <w:ilvl w:val="0"/>
          <w:numId w:val="19"/>
        </w:numPr>
      </w:pPr>
      <w:r w:rsidRPr="00E06467">
        <w:rPr>
          <w:b/>
          <w:bCs/>
        </w:rPr>
        <w:t>Limite de Trabalho:</w:t>
      </w:r>
      <w:r w:rsidRPr="00E06467">
        <w:t xml:space="preserve"> Não pode ter mais de </w:t>
      </w:r>
      <w:r w:rsidRPr="00E06467">
        <w:rPr>
          <w:b/>
          <w:bCs/>
        </w:rPr>
        <w:t>2 tarefas</w:t>
      </w:r>
      <w:r w:rsidRPr="00E06467">
        <w:t xml:space="preserve"> em </w:t>
      </w:r>
      <w:proofErr w:type="spellStart"/>
      <w:r w:rsidRPr="00E06467">
        <w:rPr>
          <w:i/>
          <w:iCs/>
        </w:rPr>
        <w:t>Doing</w:t>
      </w:r>
      <w:proofErr w:type="spellEnd"/>
      <w:r w:rsidRPr="00E06467">
        <w:t xml:space="preserve"> simultaneamente. Deve terminar uma antes de começar outra.</w:t>
      </w:r>
    </w:p>
    <w:p w14:paraId="20D08C5B" w14:textId="77777777" w:rsidR="00E06467" w:rsidRPr="00E06467" w:rsidRDefault="00E06467" w:rsidP="00E06467">
      <w:pPr>
        <w:numPr>
          <w:ilvl w:val="0"/>
          <w:numId w:val="19"/>
        </w:numPr>
      </w:pPr>
      <w:r w:rsidRPr="00E06467">
        <w:rPr>
          <w:b/>
          <w:bCs/>
        </w:rPr>
        <w:t>Registo Automático:</w:t>
      </w:r>
      <w:r w:rsidRPr="00E06467">
        <w:t xml:space="preserve"> Ao mover para </w:t>
      </w:r>
      <w:proofErr w:type="spellStart"/>
      <w:r w:rsidRPr="00E06467">
        <w:rPr>
          <w:i/>
          <w:iCs/>
        </w:rPr>
        <w:t>Doing</w:t>
      </w:r>
      <w:proofErr w:type="spellEnd"/>
      <w:r w:rsidRPr="00E06467">
        <w:t xml:space="preserve">, a "Data Real de Início" é gravada. Ao mover para </w:t>
      </w:r>
      <w:proofErr w:type="spellStart"/>
      <w:r w:rsidRPr="00E06467">
        <w:rPr>
          <w:i/>
          <w:iCs/>
        </w:rPr>
        <w:t>Done</w:t>
      </w:r>
      <w:proofErr w:type="spellEnd"/>
      <w:r w:rsidRPr="00E06467">
        <w:t>, a "Data Real de Fim" é gravada.</w:t>
      </w:r>
    </w:p>
    <w:p w14:paraId="7BA54BEF" w14:textId="77777777" w:rsidR="00E06467" w:rsidRPr="00E06467" w:rsidRDefault="00E06467" w:rsidP="00E06467">
      <w:pPr>
        <w:rPr>
          <w:b/>
          <w:bCs/>
        </w:rPr>
      </w:pPr>
      <w:r w:rsidRPr="00E06467">
        <w:rPr>
          <w:b/>
          <w:bCs/>
        </w:rPr>
        <w:t>4.3. Ver Detalhes</w:t>
      </w:r>
    </w:p>
    <w:p w14:paraId="0F5EF79A" w14:textId="77777777" w:rsidR="00E06467" w:rsidRPr="00E06467" w:rsidRDefault="00E06467" w:rsidP="00E06467">
      <w:r w:rsidRPr="00E06467">
        <w:t xml:space="preserve">Toque levemente em qualquer cartão no </w:t>
      </w:r>
      <w:proofErr w:type="spellStart"/>
      <w:r w:rsidRPr="00E06467">
        <w:t>Kanban</w:t>
      </w:r>
      <w:proofErr w:type="spellEnd"/>
      <w:r w:rsidRPr="00E06467">
        <w:t xml:space="preserve"> para ver a descrição completa e detalhes técnicos da tarefa (em modo de leitura).</w:t>
      </w:r>
    </w:p>
    <w:p w14:paraId="494D9873" w14:textId="70C0AEBC" w:rsidR="00E06467" w:rsidRPr="00E06467" w:rsidRDefault="00E06467" w:rsidP="00E06467"/>
    <w:p w14:paraId="40DE54E2" w14:textId="77777777" w:rsidR="00E06467" w:rsidRPr="00E06467" w:rsidRDefault="00E06467" w:rsidP="00E06467">
      <w:pPr>
        <w:rPr>
          <w:b/>
          <w:bCs/>
        </w:rPr>
      </w:pPr>
      <w:r w:rsidRPr="00E06467">
        <w:rPr>
          <w:b/>
          <w:bCs/>
        </w:rPr>
        <w:t>5. Gestão de Perfil (Comum)</w:t>
      </w:r>
    </w:p>
    <w:p w14:paraId="2C6B4B87" w14:textId="77777777" w:rsidR="00E06467" w:rsidRPr="00E06467" w:rsidRDefault="00E06467" w:rsidP="00E06467">
      <w:r w:rsidRPr="00E06467">
        <w:t>Tanto Gestores como Programadores podem atualizar os seus dados:</w:t>
      </w:r>
    </w:p>
    <w:p w14:paraId="2B3D4353" w14:textId="77777777" w:rsidR="00E06467" w:rsidRPr="00E06467" w:rsidRDefault="00E06467" w:rsidP="00E06467">
      <w:pPr>
        <w:numPr>
          <w:ilvl w:val="0"/>
          <w:numId w:val="20"/>
        </w:numPr>
      </w:pPr>
      <w:r w:rsidRPr="00E06467">
        <w:t xml:space="preserve">Toque no ícone de </w:t>
      </w:r>
      <w:r w:rsidRPr="00E06467">
        <w:rPr>
          <w:b/>
          <w:bCs/>
        </w:rPr>
        <w:t>Perfil</w:t>
      </w:r>
      <w:r w:rsidRPr="00E06467">
        <w:t xml:space="preserve"> (canto superior direito ou barra de navegação).</w:t>
      </w:r>
    </w:p>
    <w:p w14:paraId="684C935A" w14:textId="77777777" w:rsidR="00E06467" w:rsidRPr="00E06467" w:rsidRDefault="00E06467" w:rsidP="00E06467">
      <w:pPr>
        <w:numPr>
          <w:ilvl w:val="0"/>
          <w:numId w:val="20"/>
        </w:numPr>
      </w:pPr>
      <w:r w:rsidRPr="00E06467">
        <w:t xml:space="preserve">Edite o seu Nome, </w:t>
      </w:r>
      <w:proofErr w:type="spellStart"/>
      <w:r w:rsidRPr="00E06467">
        <w:t>Username</w:t>
      </w:r>
      <w:proofErr w:type="spellEnd"/>
      <w:r w:rsidRPr="00E06467">
        <w:t xml:space="preserve"> ou Senha.</w:t>
      </w:r>
    </w:p>
    <w:p w14:paraId="5CBDD97B" w14:textId="77777777" w:rsidR="00E06467" w:rsidRPr="00E06467" w:rsidRDefault="00E06467" w:rsidP="00E06467">
      <w:pPr>
        <w:numPr>
          <w:ilvl w:val="0"/>
          <w:numId w:val="20"/>
        </w:numPr>
      </w:pPr>
      <w:r w:rsidRPr="00E06467">
        <w:t>Se for Gestor, pode atualizar o Departamento. Se for Programador, o Nível de Experiência.</w:t>
      </w:r>
    </w:p>
    <w:p w14:paraId="7A4D3233" w14:textId="77777777" w:rsidR="00E06467" w:rsidRPr="00E06467" w:rsidRDefault="00E06467" w:rsidP="00E06467">
      <w:pPr>
        <w:numPr>
          <w:ilvl w:val="0"/>
          <w:numId w:val="20"/>
        </w:numPr>
      </w:pPr>
      <w:r w:rsidRPr="00E06467">
        <w:t xml:space="preserve">Toque em </w:t>
      </w:r>
      <w:r w:rsidRPr="00E06467">
        <w:rPr>
          <w:b/>
          <w:bCs/>
        </w:rPr>
        <w:t>Salvar</w:t>
      </w:r>
      <w:r w:rsidRPr="00E06467">
        <w:t>.</w:t>
      </w:r>
    </w:p>
    <w:p w14:paraId="7E8BCBA7" w14:textId="77777777" w:rsidR="00E06467" w:rsidRPr="00E06467" w:rsidRDefault="00E06467" w:rsidP="00E06467">
      <w:pPr>
        <w:numPr>
          <w:ilvl w:val="1"/>
          <w:numId w:val="20"/>
        </w:numPr>
      </w:pPr>
      <w:r w:rsidRPr="00E06467">
        <w:rPr>
          <w:i/>
          <w:iCs/>
        </w:rPr>
        <w:t>Nota:</w:t>
      </w:r>
      <w:r w:rsidRPr="00E06467">
        <w:t xml:space="preserve"> O sistema impedirá a gravação se escolher um </w:t>
      </w:r>
      <w:proofErr w:type="spellStart"/>
      <w:r w:rsidRPr="00E06467">
        <w:t>Username</w:t>
      </w:r>
      <w:proofErr w:type="spellEnd"/>
      <w:r w:rsidRPr="00E06467">
        <w:t xml:space="preserve"> que já pertença a outro utilizador.</w:t>
      </w:r>
    </w:p>
    <w:p w14:paraId="5410D30F" w14:textId="799D1D1D" w:rsidR="00E06467" w:rsidRDefault="00E06467" w:rsidP="00E06467"/>
    <w:p w14:paraId="2219D819" w14:textId="77777777" w:rsidR="00E06467" w:rsidRDefault="00E06467" w:rsidP="00E06467"/>
    <w:p w14:paraId="664B44C8" w14:textId="77777777" w:rsidR="00E06467" w:rsidRDefault="00E06467" w:rsidP="00E06467"/>
    <w:p w14:paraId="7357659B" w14:textId="77777777" w:rsidR="00E06467" w:rsidRDefault="00E06467" w:rsidP="00E06467"/>
    <w:p w14:paraId="49064779" w14:textId="77777777" w:rsidR="00E06467" w:rsidRDefault="00E06467" w:rsidP="00E06467"/>
    <w:p w14:paraId="00E1C7F5" w14:textId="77777777" w:rsidR="00E06467" w:rsidRPr="00E06467" w:rsidRDefault="00E06467" w:rsidP="00E06467"/>
    <w:p w14:paraId="247DB700" w14:textId="77777777" w:rsidR="00E06467" w:rsidRPr="00E06467" w:rsidRDefault="00E06467" w:rsidP="00E06467">
      <w:pPr>
        <w:rPr>
          <w:b/>
          <w:bCs/>
        </w:rPr>
      </w:pPr>
      <w:r w:rsidRPr="00E06467">
        <w:rPr>
          <w:b/>
          <w:bCs/>
        </w:rPr>
        <w:t>6. Resolução de Problemas Comuns</w:t>
      </w:r>
    </w:p>
    <w:p w14:paraId="05E23898" w14:textId="77777777" w:rsidR="00E06467" w:rsidRPr="00E06467" w:rsidRDefault="00E06467" w:rsidP="00E06467">
      <w:pPr>
        <w:numPr>
          <w:ilvl w:val="0"/>
          <w:numId w:val="21"/>
        </w:numPr>
      </w:pPr>
      <w:r w:rsidRPr="00E06467">
        <w:rPr>
          <w:b/>
          <w:bCs/>
        </w:rPr>
        <w:t>Não consigo arrastar a tarefa:</w:t>
      </w:r>
    </w:p>
    <w:p w14:paraId="52A1DE88" w14:textId="77777777" w:rsidR="00E06467" w:rsidRPr="00E06467" w:rsidRDefault="00E06467" w:rsidP="00E06467">
      <w:pPr>
        <w:numPr>
          <w:ilvl w:val="1"/>
          <w:numId w:val="21"/>
        </w:numPr>
      </w:pPr>
      <w:r w:rsidRPr="00E06467">
        <w:t>Verifique se está a tentar arrastar uma tarefa fora de ordem (</w:t>
      </w:r>
      <w:proofErr w:type="spellStart"/>
      <w:r w:rsidRPr="00E06467">
        <w:t>ex</w:t>
      </w:r>
      <w:proofErr w:type="spellEnd"/>
      <w:r w:rsidRPr="00E06467">
        <w:t>: tarefa 3 antes da 2).</w:t>
      </w:r>
    </w:p>
    <w:p w14:paraId="26E2F3E7" w14:textId="77777777" w:rsidR="00E06467" w:rsidRPr="00E06467" w:rsidRDefault="00E06467" w:rsidP="00E06467">
      <w:pPr>
        <w:numPr>
          <w:ilvl w:val="1"/>
          <w:numId w:val="21"/>
        </w:numPr>
      </w:pPr>
      <w:r w:rsidRPr="00E06467">
        <w:t xml:space="preserve">Verifique se já tem 2 tarefas na coluna </w:t>
      </w:r>
      <w:proofErr w:type="spellStart"/>
      <w:r w:rsidRPr="00E06467">
        <w:rPr>
          <w:i/>
          <w:iCs/>
        </w:rPr>
        <w:t>Doing</w:t>
      </w:r>
      <w:proofErr w:type="spellEnd"/>
      <w:r w:rsidRPr="00E06467">
        <w:t>.</w:t>
      </w:r>
    </w:p>
    <w:p w14:paraId="6BB3BF5B" w14:textId="77777777" w:rsidR="00E06467" w:rsidRPr="00E06467" w:rsidRDefault="00E06467" w:rsidP="00E06467">
      <w:pPr>
        <w:numPr>
          <w:ilvl w:val="1"/>
          <w:numId w:val="21"/>
        </w:numPr>
      </w:pPr>
      <w:r w:rsidRPr="00E06467">
        <w:t xml:space="preserve">Verifique se a tarefa já está em </w:t>
      </w:r>
      <w:proofErr w:type="spellStart"/>
      <w:r w:rsidRPr="00E06467">
        <w:rPr>
          <w:i/>
          <w:iCs/>
        </w:rPr>
        <w:t>Done</w:t>
      </w:r>
      <w:proofErr w:type="spellEnd"/>
      <w:r w:rsidRPr="00E06467">
        <w:t xml:space="preserve"> (tarefas concluídas não podem voltar para trás).</w:t>
      </w:r>
    </w:p>
    <w:p w14:paraId="69C0E91D" w14:textId="77777777" w:rsidR="00E06467" w:rsidRPr="00E06467" w:rsidRDefault="00E06467" w:rsidP="00E06467">
      <w:pPr>
        <w:numPr>
          <w:ilvl w:val="0"/>
          <w:numId w:val="21"/>
        </w:numPr>
      </w:pPr>
      <w:r w:rsidRPr="00E06467">
        <w:rPr>
          <w:b/>
          <w:bCs/>
        </w:rPr>
        <w:t xml:space="preserve">A previsão de tempo no </w:t>
      </w:r>
      <w:proofErr w:type="spellStart"/>
      <w:r w:rsidRPr="00E06467">
        <w:rPr>
          <w:b/>
          <w:bCs/>
        </w:rPr>
        <w:t>Dashboard</w:t>
      </w:r>
      <w:proofErr w:type="spellEnd"/>
      <w:r w:rsidRPr="00E06467">
        <w:rPr>
          <w:b/>
          <w:bCs/>
        </w:rPr>
        <w:t xml:space="preserve"> é "0" ou "Sem dados":</w:t>
      </w:r>
    </w:p>
    <w:p w14:paraId="28BBDC79" w14:textId="77777777" w:rsidR="00E06467" w:rsidRPr="00E06467" w:rsidRDefault="00E06467" w:rsidP="00E06467">
      <w:pPr>
        <w:numPr>
          <w:ilvl w:val="1"/>
          <w:numId w:val="21"/>
        </w:numPr>
      </w:pPr>
      <w:r w:rsidRPr="00E06467">
        <w:t xml:space="preserve">O algoritmo preditivo precisa de histórico. É necessário que existam tarefas no estado </w:t>
      </w:r>
      <w:proofErr w:type="spellStart"/>
      <w:r w:rsidRPr="00E06467">
        <w:rPr>
          <w:i/>
          <w:iCs/>
        </w:rPr>
        <w:t>Done</w:t>
      </w:r>
      <w:proofErr w:type="spellEnd"/>
      <w:r w:rsidRPr="00E06467">
        <w:t xml:space="preserve"> com datas reais registadas para que o sistema possa calcular a média e fazer previsões.</w:t>
      </w:r>
    </w:p>
    <w:p w14:paraId="4A05C6C1" w14:textId="77777777" w:rsidR="00E06467" w:rsidRPr="00E06467" w:rsidRDefault="00E06467" w:rsidP="00E06467">
      <w:pPr>
        <w:numPr>
          <w:ilvl w:val="0"/>
          <w:numId w:val="21"/>
        </w:numPr>
      </w:pPr>
      <w:r w:rsidRPr="00E06467">
        <w:rPr>
          <w:b/>
          <w:bCs/>
        </w:rPr>
        <w:t>Erro ao exportar CSV:</w:t>
      </w:r>
    </w:p>
    <w:p w14:paraId="5AA6A7D0" w14:textId="77777777" w:rsidR="00E06467" w:rsidRDefault="00E06467" w:rsidP="00E06467">
      <w:pPr>
        <w:numPr>
          <w:ilvl w:val="1"/>
          <w:numId w:val="21"/>
        </w:numPr>
      </w:pPr>
      <w:r w:rsidRPr="00E06467">
        <w:t>Certifique-se de que deu permissões de escrita/armazenamento à aplicação no seu dispositivo Android.</w:t>
      </w:r>
    </w:p>
    <w:p w14:paraId="0D3306EB" w14:textId="77777777" w:rsidR="00E06467" w:rsidRPr="00E06467" w:rsidRDefault="00E06467" w:rsidP="00E06467">
      <w:pPr>
        <w:ind w:left="1440"/>
      </w:pPr>
    </w:p>
    <w:p w14:paraId="1F9F3F93" w14:textId="4DEBE340" w:rsidR="00F61213" w:rsidRDefault="00E06467" w:rsidP="00F61213">
      <w:r w:rsidRPr="00E06467">
        <w:rPr>
          <w:b/>
          <w:bCs/>
        </w:rPr>
        <w:t>Desenvolvido por:</w:t>
      </w:r>
      <w:r w:rsidRPr="00E06467">
        <w:t xml:space="preserve"> Leonel Mendes Francisco (2024178) </w:t>
      </w:r>
      <w:r w:rsidRPr="00E06467">
        <w:rPr>
          <w:b/>
          <w:bCs/>
        </w:rPr>
        <w:t>ISTEC - Laboratório de Desenvolvimento II</w:t>
      </w:r>
    </w:p>
    <w:sectPr w:rsidR="00F61213" w:rsidSect="00EF0201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8189E" w14:textId="77777777" w:rsidR="002C690D" w:rsidRDefault="002C690D" w:rsidP="009D0EA8">
      <w:pPr>
        <w:spacing w:after="0" w:line="240" w:lineRule="auto"/>
      </w:pPr>
      <w:r>
        <w:separator/>
      </w:r>
    </w:p>
  </w:endnote>
  <w:endnote w:type="continuationSeparator" w:id="0">
    <w:p w14:paraId="00612F24" w14:textId="77777777" w:rsidR="002C690D" w:rsidRDefault="002C690D" w:rsidP="009D0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CE6DD" w14:textId="77777777" w:rsidR="002C690D" w:rsidRDefault="002C690D" w:rsidP="009D0EA8">
      <w:pPr>
        <w:spacing w:after="0" w:line="240" w:lineRule="auto"/>
      </w:pPr>
      <w:r>
        <w:separator/>
      </w:r>
    </w:p>
  </w:footnote>
  <w:footnote w:type="continuationSeparator" w:id="0">
    <w:p w14:paraId="6B4F621D" w14:textId="77777777" w:rsidR="002C690D" w:rsidRDefault="002C690D" w:rsidP="009D0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2065896"/>
    <w:lvl w:ilvl="0">
      <w:start w:val="1"/>
      <w:numFmt w:val="decimal"/>
      <w:pStyle w:val="Lista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468F876"/>
    <w:lvl w:ilvl="0">
      <w:start w:val="1"/>
      <w:numFmt w:val="decimal"/>
      <w:pStyle w:val="Lista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C544D70"/>
    <w:lvl w:ilvl="0">
      <w:start w:val="1"/>
      <w:numFmt w:val="decimal"/>
      <w:pStyle w:val="Lista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472E9D6"/>
    <w:lvl w:ilvl="0">
      <w:start w:val="1"/>
      <w:numFmt w:val="decimal"/>
      <w:pStyle w:val="Lista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03A271E"/>
    <w:lvl w:ilvl="0">
      <w:start w:val="1"/>
      <w:numFmt w:val="bullet"/>
      <w:pStyle w:val="Listacommarc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3A7226"/>
    <w:lvl w:ilvl="0">
      <w:start w:val="1"/>
      <w:numFmt w:val="bullet"/>
      <w:pStyle w:val="Listacommarc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BAC3D52"/>
    <w:lvl w:ilvl="0">
      <w:start w:val="1"/>
      <w:numFmt w:val="bullet"/>
      <w:pStyle w:val="Listacommarc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D98A972"/>
    <w:lvl w:ilvl="0">
      <w:start w:val="1"/>
      <w:numFmt w:val="bullet"/>
      <w:pStyle w:val="Listacommarc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2C39AE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9C0610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855E4"/>
    <w:multiLevelType w:val="multilevel"/>
    <w:tmpl w:val="CAEA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5D3328"/>
    <w:multiLevelType w:val="multilevel"/>
    <w:tmpl w:val="624EE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007002"/>
    <w:multiLevelType w:val="multilevel"/>
    <w:tmpl w:val="89AE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2F07A0"/>
    <w:multiLevelType w:val="multilevel"/>
    <w:tmpl w:val="700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DC6D06"/>
    <w:multiLevelType w:val="multilevel"/>
    <w:tmpl w:val="AF6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C710F"/>
    <w:multiLevelType w:val="multilevel"/>
    <w:tmpl w:val="3EAA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57EA4"/>
    <w:multiLevelType w:val="multilevel"/>
    <w:tmpl w:val="6966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A0585"/>
    <w:multiLevelType w:val="multilevel"/>
    <w:tmpl w:val="D912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739A8"/>
    <w:multiLevelType w:val="multilevel"/>
    <w:tmpl w:val="5182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2E36C4"/>
    <w:multiLevelType w:val="multilevel"/>
    <w:tmpl w:val="94E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709BD"/>
    <w:multiLevelType w:val="multilevel"/>
    <w:tmpl w:val="A27E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96859">
    <w:abstractNumId w:val="9"/>
  </w:num>
  <w:num w:numId="2" w16cid:durableId="2010060063">
    <w:abstractNumId w:val="7"/>
  </w:num>
  <w:num w:numId="3" w16cid:durableId="194318781">
    <w:abstractNumId w:val="6"/>
  </w:num>
  <w:num w:numId="4" w16cid:durableId="961232134">
    <w:abstractNumId w:val="5"/>
  </w:num>
  <w:num w:numId="5" w16cid:durableId="1171718288">
    <w:abstractNumId w:val="4"/>
  </w:num>
  <w:num w:numId="6" w16cid:durableId="268389151">
    <w:abstractNumId w:val="8"/>
  </w:num>
  <w:num w:numId="7" w16cid:durableId="885873075">
    <w:abstractNumId w:val="3"/>
  </w:num>
  <w:num w:numId="8" w16cid:durableId="701830356">
    <w:abstractNumId w:val="2"/>
  </w:num>
  <w:num w:numId="9" w16cid:durableId="1629629438">
    <w:abstractNumId w:val="1"/>
  </w:num>
  <w:num w:numId="10" w16cid:durableId="36398342">
    <w:abstractNumId w:val="0"/>
  </w:num>
  <w:num w:numId="11" w16cid:durableId="1647128547">
    <w:abstractNumId w:val="11"/>
  </w:num>
  <w:num w:numId="12" w16cid:durableId="1053698684">
    <w:abstractNumId w:val="16"/>
  </w:num>
  <w:num w:numId="13" w16cid:durableId="1329096543">
    <w:abstractNumId w:val="10"/>
  </w:num>
  <w:num w:numId="14" w16cid:durableId="124586632">
    <w:abstractNumId w:val="19"/>
  </w:num>
  <w:num w:numId="15" w16cid:durableId="901064126">
    <w:abstractNumId w:val="13"/>
  </w:num>
  <w:num w:numId="16" w16cid:durableId="948393327">
    <w:abstractNumId w:val="14"/>
  </w:num>
  <w:num w:numId="17" w16cid:durableId="465974670">
    <w:abstractNumId w:val="18"/>
  </w:num>
  <w:num w:numId="18" w16cid:durableId="724108501">
    <w:abstractNumId w:val="17"/>
  </w:num>
  <w:num w:numId="19" w16cid:durableId="312177041">
    <w:abstractNumId w:val="20"/>
  </w:num>
  <w:num w:numId="20" w16cid:durableId="1789003303">
    <w:abstractNumId w:val="12"/>
  </w:num>
  <w:num w:numId="21" w16cid:durableId="5498510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67"/>
    <w:rsid w:val="00006A69"/>
    <w:rsid w:val="000C0279"/>
    <w:rsid w:val="001341CD"/>
    <w:rsid w:val="002C690D"/>
    <w:rsid w:val="0036579D"/>
    <w:rsid w:val="004044C3"/>
    <w:rsid w:val="00496DC6"/>
    <w:rsid w:val="00512D32"/>
    <w:rsid w:val="0055581D"/>
    <w:rsid w:val="005E71C5"/>
    <w:rsid w:val="00666B3C"/>
    <w:rsid w:val="0074415C"/>
    <w:rsid w:val="0086004B"/>
    <w:rsid w:val="008A7CE9"/>
    <w:rsid w:val="009A126D"/>
    <w:rsid w:val="009D0EA8"/>
    <w:rsid w:val="00E06467"/>
    <w:rsid w:val="00E159A9"/>
    <w:rsid w:val="00EF0201"/>
    <w:rsid w:val="00F000F8"/>
    <w:rsid w:val="00F34CCB"/>
    <w:rsid w:val="00F6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B28815"/>
  <w15:chartTrackingRefBased/>
  <w15:docId w15:val="{F0E778AA-8F8B-4637-823E-48F7E8154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2"/>
        <w:szCs w:val="22"/>
        <w:lang w:val="pt-PT" w:eastAsia="ja-JP" w:bidi="ar-SA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0F8"/>
  </w:style>
  <w:style w:type="paragraph" w:styleId="Ttulo1">
    <w:name w:val="heading 1"/>
    <w:basedOn w:val="Normal"/>
    <w:link w:val="Ttulo1Carter"/>
    <w:uiPriority w:val="9"/>
    <w:qFormat/>
    <w:pPr>
      <w:outlineLvl w:val="0"/>
    </w:pPr>
    <w:rPr>
      <w:rFonts w:asciiTheme="majorHAnsi" w:hAnsiTheme="majorHAnsi"/>
      <w:caps/>
      <w:szCs w:val="2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595959" w:themeColor="text1" w:themeTint="A6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color w:val="595959" w:themeColor="text1" w:themeTint="A6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595959" w:themeColor="text1" w:themeTint="A6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basedOn w:val="Tipodeletrapredefinidodopargrafo"/>
    <w:uiPriority w:val="33"/>
    <w:semiHidden/>
    <w:unhideWhenUsed/>
    <w:qFormat/>
    <w:rPr>
      <w:b/>
      <w:bCs/>
      <w:i/>
      <w:iCs/>
      <w:spacing w:val="0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F000F8"/>
    <w:rPr>
      <w:b/>
      <w:bCs/>
      <w:caps w:val="0"/>
      <w:smallCaps/>
      <w:color w:val="365F91" w:themeColor="accent1" w:themeShade="BF"/>
      <w:spacing w:val="0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hAnsiTheme="majorHAnsi" w:cs="Times New Roman"/>
      <w:caps/>
      <w:color w:val="000000" w:themeColor="text1"/>
      <w:sz w:val="18"/>
      <w:szCs w:val="20"/>
      <w:lang w:eastAsia="en-US"/>
    </w:rPr>
  </w:style>
  <w:style w:type="paragraph" w:styleId="Ttulo">
    <w:name w:val="Title"/>
    <w:basedOn w:val="Normal"/>
    <w:link w:val="TtuloCarter"/>
    <w:uiPriority w:val="1"/>
    <w:qFormat/>
    <w:pPr>
      <w:contextualSpacing/>
    </w:pPr>
    <w:rPr>
      <w:rFonts w:asciiTheme="majorHAnsi" w:eastAsiaTheme="majorEastAsia" w:hAnsiTheme="majorHAnsi" w:cstheme="majorBidi"/>
      <w:b/>
      <w:caps/>
      <w:kern w:val="28"/>
      <w:sz w:val="9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"/>
    <w:rPr>
      <w:rFonts w:asciiTheme="majorHAnsi" w:eastAsiaTheme="majorEastAsia" w:hAnsiTheme="majorHAnsi" w:cstheme="majorBidi"/>
      <w:b/>
      <w:caps/>
      <w:color w:val="000000" w:themeColor="text1"/>
      <w:spacing w:val="10"/>
      <w:kern w:val="28"/>
      <w:sz w:val="96"/>
      <w:szCs w:val="56"/>
      <w:lang w:eastAsia="en-US"/>
    </w:rPr>
  </w:style>
  <w:style w:type="paragraph" w:styleId="Rodap">
    <w:name w:val="footer"/>
    <w:basedOn w:val="Normal"/>
    <w:link w:val="RodapCarter"/>
    <w:uiPriority w:val="99"/>
    <w:unhideWhenUsed/>
    <w:pPr>
      <w:tabs>
        <w:tab w:val="center" w:pos="4680"/>
        <w:tab w:val="right" w:pos="936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Pr>
      <w:rFonts w:cs="Times New Roman"/>
      <w:color w:val="000000" w:themeColor="text1"/>
      <w:spacing w:val="10"/>
      <w:sz w:val="18"/>
      <w:szCs w:val="18"/>
      <w:lang w:eastAsia="en-US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cs="Times New Roman"/>
      <w:color w:val="000000" w:themeColor="text1"/>
      <w:spacing w:val="10"/>
      <w:sz w:val="18"/>
      <w:szCs w:val="18"/>
      <w:lang w:eastAsia="en-US"/>
    </w:rPr>
  </w:style>
  <w:style w:type="table" w:styleId="TabelacomGrelha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ter">
    <w:name w:val="Título 2 Caráter"/>
    <w:basedOn w:val="Tipodeletrapredefinidodopargrafo"/>
    <w:link w:val="Ttulo2"/>
    <w:uiPriority w:val="9"/>
    <w:semiHidden/>
    <w:rPr>
      <w:rFonts w:asciiTheme="majorHAnsi" w:eastAsiaTheme="majorEastAsia" w:hAnsiTheme="majorHAnsi" w:cstheme="majorBidi"/>
      <w:b/>
      <w:spacing w:val="10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Pr>
      <w:rFonts w:asciiTheme="majorHAnsi" w:eastAsiaTheme="majorEastAsia" w:hAnsiTheme="majorHAnsi" w:cstheme="majorBidi"/>
      <w:i/>
      <w:color w:val="243F60" w:themeColor="accent1" w:themeShade="7F"/>
      <w:spacing w:val="10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Pr>
      <w:rFonts w:asciiTheme="majorHAnsi" w:eastAsiaTheme="majorEastAsia" w:hAnsiTheme="majorHAnsi" w:cstheme="majorBidi"/>
      <w:b/>
      <w:i/>
      <w:iCs/>
      <w:spacing w:val="10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Pr>
      <w:rFonts w:asciiTheme="majorHAnsi" w:eastAsiaTheme="majorEastAsia" w:hAnsiTheme="majorHAnsi" w:cstheme="majorBidi"/>
      <w:caps/>
      <w:color w:val="595959" w:themeColor="text1" w:themeTint="A6"/>
      <w:spacing w:val="1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Pr>
      <w:rFonts w:asciiTheme="majorHAnsi" w:eastAsiaTheme="majorEastAsia" w:hAnsiTheme="majorHAnsi" w:cstheme="majorBidi"/>
      <w:color w:val="595959" w:themeColor="text1" w:themeTint="A6"/>
      <w:spacing w:val="1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Pr>
      <w:rFonts w:asciiTheme="majorHAnsi" w:eastAsiaTheme="majorEastAsia" w:hAnsiTheme="majorHAnsi" w:cstheme="majorBidi"/>
      <w:b/>
      <w:iCs/>
      <w:color w:val="595959" w:themeColor="text1" w:themeTint="A6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Pr>
      <w:rFonts w:asciiTheme="majorHAnsi" w:eastAsiaTheme="majorEastAsia" w:hAnsiTheme="majorHAnsi" w:cstheme="majorBidi"/>
      <w:i/>
      <w:color w:val="595959" w:themeColor="text1" w:themeTint="A6"/>
      <w:spacing w:val="10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Pr>
      <w:rFonts w:asciiTheme="majorHAnsi" w:eastAsiaTheme="majorEastAsia" w:hAnsiTheme="majorHAnsi" w:cstheme="majorBidi"/>
      <w:b/>
      <w:i/>
      <w:iCs/>
      <w:color w:val="595959" w:themeColor="text1" w:themeTint="A6"/>
      <w:spacing w:val="10"/>
      <w:szCs w:val="21"/>
    </w:rPr>
  </w:style>
  <w:style w:type="character" w:styleId="TextodoMarcadordePosio">
    <w:name w:val="Placeholder Text"/>
    <w:basedOn w:val="Tipodeletrapredefinidodopargrafo"/>
    <w:uiPriority w:val="99"/>
    <w:semiHidden/>
    <w:rsid w:val="00F000F8"/>
    <w:rPr>
      <w:color w:val="595959" w:themeColor="text1" w:themeTint="A6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61213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61213"/>
    <w:rPr>
      <w:rFonts w:ascii="Segoe UI" w:hAnsi="Segoe UI" w:cs="Segoe UI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F61213"/>
  </w:style>
  <w:style w:type="paragraph" w:styleId="Textodebloco">
    <w:name w:val="Block Text"/>
    <w:basedOn w:val="Normal"/>
    <w:uiPriority w:val="99"/>
    <w:semiHidden/>
    <w:unhideWhenUsed/>
    <w:rsid w:val="00F000F8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i/>
      <w:iCs/>
      <w:color w:val="365F91" w:themeColor="accent1" w:themeShade="BF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F61213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F61213"/>
  </w:style>
  <w:style w:type="paragraph" w:styleId="Corpodetexto2">
    <w:name w:val="Body Text 2"/>
    <w:basedOn w:val="Normal"/>
    <w:link w:val="Corpodetexto2Carter"/>
    <w:uiPriority w:val="99"/>
    <w:semiHidden/>
    <w:unhideWhenUsed/>
    <w:rsid w:val="00F61213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F61213"/>
  </w:style>
  <w:style w:type="paragraph" w:styleId="Corpodetexto3">
    <w:name w:val="Body Text 3"/>
    <w:basedOn w:val="Normal"/>
    <w:link w:val="Corpodetexto3Carter"/>
    <w:uiPriority w:val="99"/>
    <w:semiHidden/>
    <w:unhideWhenUsed/>
    <w:rsid w:val="00F61213"/>
    <w:pPr>
      <w:spacing w:after="120"/>
    </w:pPr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F61213"/>
    <w:rPr>
      <w:szCs w:val="16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F61213"/>
    <w:pPr>
      <w:spacing w:after="6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F61213"/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F61213"/>
    <w:pPr>
      <w:spacing w:after="120"/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F61213"/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F61213"/>
    <w:pPr>
      <w:spacing w:after="60"/>
      <w:ind w:left="360"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F61213"/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F61213"/>
    <w:pPr>
      <w:spacing w:after="120" w:line="480" w:lineRule="auto"/>
      <w:ind w:left="283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F61213"/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F61213"/>
    <w:pPr>
      <w:spacing w:after="120"/>
      <w:ind w:left="283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F61213"/>
    <w:rPr>
      <w:szCs w:val="1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61213"/>
    <w:pPr>
      <w:spacing w:after="200" w:line="240" w:lineRule="auto"/>
    </w:pPr>
    <w:rPr>
      <w:i/>
      <w:iCs/>
      <w:color w:val="1F497D" w:themeColor="text2"/>
      <w:szCs w:val="18"/>
    </w:rPr>
  </w:style>
  <w:style w:type="paragraph" w:styleId="Rematedecarta">
    <w:name w:val="Closing"/>
    <w:basedOn w:val="Normal"/>
    <w:link w:val="RematedecartaCarter"/>
    <w:uiPriority w:val="99"/>
    <w:semiHidden/>
    <w:unhideWhenUsed/>
    <w:rsid w:val="00F61213"/>
    <w:pPr>
      <w:spacing w:after="0" w:line="240" w:lineRule="auto"/>
      <w:ind w:left="4252"/>
    </w:pPr>
  </w:style>
  <w:style w:type="character" w:customStyle="1" w:styleId="RematedecartaCarter">
    <w:name w:val="Remate de carta Caráter"/>
    <w:basedOn w:val="Tipodeletrapredefinidodopargrafo"/>
    <w:link w:val="Rematedecarta"/>
    <w:uiPriority w:val="99"/>
    <w:semiHidden/>
    <w:rsid w:val="00F61213"/>
  </w:style>
  <w:style w:type="table" w:styleId="GrelhaColorida">
    <w:name w:val="Colorful Grid"/>
    <w:basedOn w:val="Tabelanormal"/>
    <w:uiPriority w:val="73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F61213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61213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rsid w:val="00F61213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rsid w:val="00F61213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rsid w:val="00F61213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rsid w:val="00F61213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rsid w:val="00F61213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F61213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ombreadoColorido">
    <w:name w:val="Colorful Shading"/>
    <w:basedOn w:val="Tabelanormal"/>
    <w:uiPriority w:val="71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F61213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F61213"/>
    <w:rPr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F61213"/>
    <w:pPr>
      <w:spacing w:line="240" w:lineRule="auto"/>
    </w:pPr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F61213"/>
    <w:rPr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F61213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F61213"/>
    <w:rPr>
      <w:b/>
      <w:bCs/>
      <w:szCs w:val="20"/>
    </w:rPr>
  </w:style>
  <w:style w:type="table" w:styleId="ListaEscura">
    <w:name w:val="Dark List"/>
    <w:basedOn w:val="Tabelanormal"/>
    <w:uiPriority w:val="70"/>
    <w:semiHidden/>
    <w:unhideWhenUsed/>
    <w:rsid w:val="00F612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rsid w:val="00F612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rsid w:val="00F612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rsid w:val="00F612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rsid w:val="00F612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rsid w:val="00F612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F612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a">
    <w:name w:val="Date"/>
    <w:basedOn w:val="Normal"/>
    <w:next w:val="Normal"/>
    <w:link w:val="DataCarter"/>
    <w:uiPriority w:val="99"/>
    <w:semiHidden/>
    <w:unhideWhenUsed/>
    <w:rsid w:val="00F61213"/>
  </w:style>
  <w:style w:type="character" w:customStyle="1" w:styleId="DataCarter">
    <w:name w:val="Data Caráter"/>
    <w:basedOn w:val="Tipodeletrapredefinidodopargrafo"/>
    <w:link w:val="Data"/>
    <w:uiPriority w:val="99"/>
    <w:semiHidden/>
    <w:rsid w:val="00F61213"/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F61213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F61213"/>
    <w:rPr>
      <w:rFonts w:ascii="Segoe UI" w:hAnsi="Segoe UI" w:cs="Segoe UI"/>
      <w:szCs w:val="16"/>
    </w:r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F61213"/>
    <w:pPr>
      <w:spacing w:after="0" w:line="240" w:lineRule="auto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F61213"/>
  </w:style>
  <w:style w:type="character" w:styleId="nfase">
    <w:name w:val="Emphasis"/>
    <w:basedOn w:val="Tipodeletrapredefinidodopargrafo"/>
    <w:uiPriority w:val="20"/>
    <w:semiHidden/>
    <w:unhideWhenUsed/>
    <w:qFormat/>
    <w:rsid w:val="00F61213"/>
    <w:rPr>
      <w:i/>
      <w:iCs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F61213"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F61213"/>
    <w:pPr>
      <w:spacing w:after="0" w:line="240" w:lineRule="auto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F61213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F6121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61213"/>
    <w:rPr>
      <w:color w:val="800080" w:themeColor="followedHyperlink"/>
      <w:u w:val="single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F61213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F61213"/>
    <w:pPr>
      <w:spacing w:after="0" w:line="240" w:lineRule="auto"/>
    </w:pPr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F61213"/>
    <w:rPr>
      <w:szCs w:val="20"/>
    </w:rPr>
  </w:style>
  <w:style w:type="table" w:styleId="TabeladeGrelha1Clara">
    <w:name w:val="Grid Table 1 Light"/>
    <w:basedOn w:val="Tabelanormal"/>
    <w:uiPriority w:val="46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1">
    <w:name w:val="Grid Table 1 Light Accent 1"/>
    <w:basedOn w:val="Tabelanormal"/>
    <w:uiPriority w:val="46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2">
    <w:name w:val="Grid Table 1 Light Accent 2"/>
    <w:basedOn w:val="Tabelanormal"/>
    <w:uiPriority w:val="46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6">
    <w:name w:val="Grid Table 1 Light Accent 6"/>
    <w:basedOn w:val="Tabelanormal"/>
    <w:uiPriority w:val="46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F6121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F61213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F61213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F61213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F61213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F61213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F61213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elha3">
    <w:name w:val="Grid Table 3"/>
    <w:basedOn w:val="Tabelanormal"/>
    <w:uiPriority w:val="48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elha4">
    <w:name w:val="Grid Table 4"/>
    <w:basedOn w:val="Tabelanormal"/>
    <w:uiPriority w:val="49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4-Destaque1">
    <w:name w:val="Grid Table 4 Accent 1"/>
    <w:basedOn w:val="Tabelanormal"/>
    <w:uiPriority w:val="49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elha4-Destaque5">
    <w:name w:val="Grid Table 4 Accent 5"/>
    <w:basedOn w:val="Tabelanormal"/>
    <w:uiPriority w:val="49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elha4-Destaque6">
    <w:name w:val="Grid Table 4 Accent 6"/>
    <w:basedOn w:val="Tabelanormal"/>
    <w:uiPriority w:val="49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elha5Escura">
    <w:name w:val="Grid Table 5 Dark"/>
    <w:basedOn w:val="Tabelanormal"/>
    <w:uiPriority w:val="50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5Escura-Destaque1">
    <w:name w:val="Grid Table 5 Dark Accent 1"/>
    <w:basedOn w:val="Tabelanormal"/>
    <w:uiPriority w:val="50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F6121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F6121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F6121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F6121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F6121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F6121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F6121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F6121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F6121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F6121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F6121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F6121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Tipodeletrapredefinidodopargrafo"/>
    <w:uiPriority w:val="99"/>
    <w:semiHidden/>
    <w:unhideWhenUsed/>
    <w:rsid w:val="00F61213"/>
    <w:rPr>
      <w:color w:val="2B579A"/>
      <w:shd w:val="clear" w:color="auto" w:fill="E6E6E6"/>
    </w:rPr>
  </w:style>
  <w:style w:type="character" w:styleId="AcrnimoHTML">
    <w:name w:val="HTML Acronym"/>
    <w:basedOn w:val="Tipodeletrapredefinidodopargrafo"/>
    <w:uiPriority w:val="99"/>
    <w:semiHidden/>
    <w:unhideWhenUsed/>
    <w:rsid w:val="00F61213"/>
  </w:style>
  <w:style w:type="paragraph" w:styleId="EndereoHTML">
    <w:name w:val="HTML Address"/>
    <w:basedOn w:val="Normal"/>
    <w:link w:val="EndereoHTMLCarter"/>
    <w:uiPriority w:val="99"/>
    <w:semiHidden/>
    <w:unhideWhenUsed/>
    <w:rsid w:val="00F61213"/>
    <w:pPr>
      <w:spacing w:after="0" w:line="240" w:lineRule="auto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F61213"/>
    <w:rPr>
      <w:i/>
      <w:iCs/>
    </w:rPr>
  </w:style>
  <w:style w:type="character" w:styleId="CitaoHTML">
    <w:name w:val="HTML Cite"/>
    <w:basedOn w:val="Tipodeletrapredefinidodopargrafo"/>
    <w:uiPriority w:val="99"/>
    <w:semiHidden/>
    <w:unhideWhenUsed/>
    <w:rsid w:val="00F61213"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sid w:val="00F61213"/>
    <w:rPr>
      <w:rFonts w:ascii="Consolas" w:hAnsi="Consolas"/>
      <w:sz w:val="22"/>
      <w:szCs w:val="20"/>
    </w:rPr>
  </w:style>
  <w:style w:type="character" w:styleId="DefinioHTML">
    <w:name w:val="HTML Definition"/>
    <w:basedOn w:val="Tipodeletrapredefinidodopargrafo"/>
    <w:uiPriority w:val="99"/>
    <w:semiHidden/>
    <w:unhideWhenUsed/>
    <w:rsid w:val="00F61213"/>
    <w:rPr>
      <w:i/>
      <w:iCs/>
    </w:rPr>
  </w:style>
  <w:style w:type="character" w:styleId="TecladoHTML">
    <w:name w:val="HTML Keyboard"/>
    <w:basedOn w:val="Tipodeletrapredefinidodopargrafo"/>
    <w:uiPriority w:val="99"/>
    <w:semiHidden/>
    <w:unhideWhenUsed/>
    <w:rsid w:val="00F61213"/>
    <w:rPr>
      <w:rFonts w:ascii="Consolas" w:hAnsi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F61213"/>
    <w:pPr>
      <w:spacing w:after="0" w:line="240" w:lineRule="auto"/>
    </w:pPr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F61213"/>
    <w:rPr>
      <w:rFonts w:ascii="Consolas" w:hAnsi="Consolas"/>
      <w:szCs w:val="20"/>
    </w:rPr>
  </w:style>
  <w:style w:type="character" w:styleId="ExemplodeHTML">
    <w:name w:val="HTML Sample"/>
    <w:basedOn w:val="Tipodeletrapredefinidodopargrafo"/>
    <w:uiPriority w:val="99"/>
    <w:semiHidden/>
    <w:unhideWhenUsed/>
    <w:rsid w:val="00F61213"/>
    <w:rPr>
      <w:rFonts w:ascii="Consolas" w:hAnsi="Consolas"/>
      <w:sz w:val="24"/>
      <w:szCs w:val="24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F61213"/>
    <w:rPr>
      <w:rFonts w:ascii="Consolas" w:hAnsi="Consolas"/>
      <w:sz w:val="22"/>
      <w:szCs w:val="20"/>
    </w:rPr>
  </w:style>
  <w:style w:type="character" w:styleId="VarivelHTML">
    <w:name w:val="HTML Variable"/>
    <w:basedOn w:val="Tipodeletrapredefinidodopargrafo"/>
    <w:uiPriority w:val="99"/>
    <w:semiHidden/>
    <w:unhideWhenUsed/>
    <w:rsid w:val="00F61213"/>
    <w:rPr>
      <w:i/>
      <w:iCs/>
    </w:rPr>
  </w:style>
  <w:style w:type="character" w:styleId="Hiperligao">
    <w:name w:val="Hyperlink"/>
    <w:basedOn w:val="Tipodeletrapredefinidodopargrafo"/>
    <w:uiPriority w:val="99"/>
    <w:semiHidden/>
    <w:unhideWhenUsed/>
    <w:rsid w:val="00F61213"/>
    <w:rPr>
      <w:color w:val="0000FF" w:themeColor="hyperlink"/>
      <w:u w:val="single"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F61213"/>
    <w:pPr>
      <w:spacing w:after="0" w:line="240" w:lineRule="auto"/>
      <w:ind w:left="220" w:hanging="22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F61213"/>
    <w:pPr>
      <w:spacing w:after="0" w:line="240" w:lineRule="auto"/>
      <w:ind w:left="440" w:hanging="22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F61213"/>
    <w:pPr>
      <w:spacing w:after="0" w:line="240" w:lineRule="auto"/>
      <w:ind w:left="660" w:hanging="22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F61213"/>
    <w:pPr>
      <w:spacing w:after="0" w:line="240" w:lineRule="auto"/>
      <w:ind w:left="880" w:hanging="22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F61213"/>
    <w:pPr>
      <w:spacing w:after="0" w:line="240" w:lineRule="auto"/>
      <w:ind w:left="1100" w:hanging="22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F61213"/>
    <w:pPr>
      <w:spacing w:after="0" w:line="240" w:lineRule="auto"/>
      <w:ind w:left="1320" w:hanging="22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F61213"/>
    <w:pPr>
      <w:spacing w:after="0" w:line="240" w:lineRule="auto"/>
      <w:ind w:left="1540" w:hanging="22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F61213"/>
    <w:pPr>
      <w:spacing w:after="0" w:line="240" w:lineRule="auto"/>
      <w:ind w:left="1760" w:hanging="22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F61213"/>
    <w:pPr>
      <w:spacing w:after="0" w:line="240" w:lineRule="auto"/>
      <w:ind w:left="1980" w:hanging="22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F61213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Tipodeletrapredefinidodopargrafo"/>
    <w:uiPriority w:val="21"/>
    <w:semiHidden/>
    <w:unhideWhenUsed/>
    <w:qFormat/>
    <w:rsid w:val="00F000F8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F000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F000F8"/>
    <w:rPr>
      <w:i/>
      <w:iCs/>
      <w:color w:val="365F91" w:themeColor="accent1" w:themeShade="BF"/>
    </w:rPr>
  </w:style>
  <w:style w:type="table" w:styleId="GrelhaClara">
    <w:name w:val="Light Grid"/>
    <w:basedOn w:val="Tabelanormal"/>
    <w:uiPriority w:val="62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rsid w:val="00F6121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rsid w:val="00F6121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rsid w:val="00F6121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rsid w:val="00F6121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rsid w:val="00F6121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rsid w:val="00F6121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rsid w:val="00F6121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Nmerodelinha">
    <w:name w:val="line number"/>
    <w:basedOn w:val="Tipodeletrapredefinidodopargrafo"/>
    <w:uiPriority w:val="99"/>
    <w:semiHidden/>
    <w:unhideWhenUsed/>
    <w:rsid w:val="00F61213"/>
  </w:style>
  <w:style w:type="paragraph" w:styleId="Lista">
    <w:name w:val="List"/>
    <w:basedOn w:val="Normal"/>
    <w:uiPriority w:val="99"/>
    <w:semiHidden/>
    <w:unhideWhenUsed/>
    <w:rsid w:val="00F61213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F61213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F61213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F61213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F61213"/>
    <w:pPr>
      <w:ind w:left="1415" w:hanging="283"/>
      <w:contextualSpacing/>
    </w:pPr>
  </w:style>
  <w:style w:type="paragraph" w:styleId="Listacommarcas">
    <w:name w:val="List Bullet"/>
    <w:basedOn w:val="Normal"/>
    <w:uiPriority w:val="99"/>
    <w:semiHidden/>
    <w:unhideWhenUsed/>
    <w:rsid w:val="00F61213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semiHidden/>
    <w:unhideWhenUsed/>
    <w:rsid w:val="00F61213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F61213"/>
    <w:pPr>
      <w:numPr>
        <w:numId w:val="3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F61213"/>
    <w:pPr>
      <w:numPr>
        <w:numId w:val="4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F61213"/>
    <w:pPr>
      <w:numPr>
        <w:numId w:val="5"/>
      </w:numPr>
      <w:contextualSpacing/>
    </w:pPr>
  </w:style>
  <w:style w:type="paragraph" w:styleId="Listadecont">
    <w:name w:val="List Continue"/>
    <w:basedOn w:val="Normal"/>
    <w:uiPriority w:val="99"/>
    <w:semiHidden/>
    <w:unhideWhenUsed/>
    <w:rsid w:val="00F61213"/>
    <w:pPr>
      <w:spacing w:after="120"/>
      <w:ind w:left="283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F61213"/>
    <w:pPr>
      <w:spacing w:after="120"/>
      <w:ind w:left="566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F61213"/>
    <w:pPr>
      <w:spacing w:after="120"/>
      <w:ind w:left="849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F61213"/>
    <w:pPr>
      <w:spacing w:after="120"/>
      <w:ind w:left="1132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F61213"/>
    <w:pPr>
      <w:spacing w:after="120"/>
      <w:ind w:left="1415"/>
      <w:contextualSpacing/>
    </w:pPr>
  </w:style>
  <w:style w:type="paragraph" w:styleId="Listanumerada">
    <w:name w:val="List Number"/>
    <w:basedOn w:val="Normal"/>
    <w:uiPriority w:val="99"/>
    <w:semiHidden/>
    <w:unhideWhenUsed/>
    <w:rsid w:val="00F61213"/>
    <w:pPr>
      <w:numPr>
        <w:numId w:val="6"/>
      </w:numPr>
      <w:contextualSpacing/>
    </w:pPr>
  </w:style>
  <w:style w:type="paragraph" w:styleId="Listanumerada2">
    <w:name w:val="List Number 2"/>
    <w:basedOn w:val="Normal"/>
    <w:uiPriority w:val="99"/>
    <w:semiHidden/>
    <w:unhideWhenUsed/>
    <w:rsid w:val="00F61213"/>
    <w:pPr>
      <w:numPr>
        <w:numId w:val="7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F61213"/>
    <w:pPr>
      <w:numPr>
        <w:numId w:val="8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F61213"/>
    <w:pPr>
      <w:numPr>
        <w:numId w:val="9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F61213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F61213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612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F612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F612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F612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F612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F612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F612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">
    <w:name w:val="List Table 2"/>
    <w:basedOn w:val="Tabelanormal"/>
    <w:uiPriority w:val="47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">
    <w:name w:val="List Table 3"/>
    <w:basedOn w:val="Tabelanormal"/>
    <w:uiPriority w:val="48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612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F612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F612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F612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F612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F612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F612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F6121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F6121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F6121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F6121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F6121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F6121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6121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F6121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F6121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F6121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F6121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F6121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F6121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arter"/>
    <w:uiPriority w:val="99"/>
    <w:semiHidden/>
    <w:unhideWhenUsed/>
    <w:rsid w:val="00F6121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F61213"/>
    <w:rPr>
      <w:rFonts w:ascii="Consolas" w:hAnsi="Consolas"/>
      <w:szCs w:val="20"/>
    </w:rPr>
  </w:style>
  <w:style w:type="table" w:styleId="GrelhaMdia1">
    <w:name w:val="Medium Grid 1"/>
    <w:basedOn w:val="Tabelanormal"/>
    <w:uiPriority w:val="67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rsid w:val="00F61213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F612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rsid w:val="00F612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cionar">
    <w:name w:val="Mention"/>
    <w:basedOn w:val="Tipodeletrapredefinidodopargrafo"/>
    <w:uiPriority w:val="99"/>
    <w:semiHidden/>
    <w:unhideWhenUsed/>
    <w:rsid w:val="00F61213"/>
    <w:rPr>
      <w:color w:val="2B579A"/>
      <w:shd w:val="clear" w:color="auto" w:fill="E6E6E6"/>
    </w:r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F6121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F612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qFormat/>
    <w:rsid w:val="00F6121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61213"/>
    <w:rPr>
      <w:rFonts w:ascii="Times New Roman" w:hAnsi="Times New Roman" w:cs="Times New Roman"/>
      <w:sz w:val="24"/>
      <w:szCs w:val="24"/>
    </w:rPr>
  </w:style>
  <w:style w:type="paragraph" w:styleId="Avanonormal">
    <w:name w:val="Normal Indent"/>
    <w:basedOn w:val="Normal"/>
    <w:uiPriority w:val="99"/>
    <w:semiHidden/>
    <w:unhideWhenUsed/>
    <w:rsid w:val="00F61213"/>
    <w:pPr>
      <w:ind w:left="720"/>
    </w:p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F61213"/>
    <w:pPr>
      <w:spacing w:after="0" w:line="240" w:lineRule="auto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F61213"/>
  </w:style>
  <w:style w:type="character" w:styleId="Nmerodepgina">
    <w:name w:val="page number"/>
    <w:basedOn w:val="Tipodeletrapredefinidodopargrafo"/>
    <w:uiPriority w:val="99"/>
    <w:semiHidden/>
    <w:unhideWhenUsed/>
    <w:rsid w:val="00F61213"/>
  </w:style>
  <w:style w:type="table" w:styleId="SimplesTabela1">
    <w:name w:val="Plain Table 1"/>
    <w:basedOn w:val="Tabelanormal"/>
    <w:uiPriority w:val="41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6121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612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612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6121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mples">
    <w:name w:val="Plain Text"/>
    <w:basedOn w:val="Normal"/>
    <w:link w:val="TextosimplesCarter"/>
    <w:uiPriority w:val="99"/>
    <w:semiHidden/>
    <w:unhideWhenUsed/>
    <w:rsid w:val="00F61213"/>
    <w:pPr>
      <w:spacing w:after="0" w:line="240" w:lineRule="auto"/>
    </w:pPr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F61213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arter"/>
    <w:uiPriority w:val="29"/>
    <w:semiHidden/>
    <w:unhideWhenUsed/>
    <w:qFormat/>
    <w:rsid w:val="00F6121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semiHidden/>
    <w:rsid w:val="00F61213"/>
    <w:rPr>
      <w:i/>
      <w:iCs/>
      <w:color w:val="404040" w:themeColor="text1" w:themeTint="BF"/>
    </w:rPr>
  </w:style>
  <w:style w:type="paragraph" w:styleId="Inciodecarta">
    <w:name w:val="Salutation"/>
    <w:basedOn w:val="Normal"/>
    <w:next w:val="Normal"/>
    <w:link w:val="InciodecartaCarter"/>
    <w:uiPriority w:val="99"/>
    <w:semiHidden/>
    <w:unhideWhenUsed/>
    <w:rsid w:val="00F61213"/>
  </w:style>
  <w:style w:type="character" w:customStyle="1" w:styleId="InciodecartaCarter">
    <w:name w:val="Início de carta Caráter"/>
    <w:basedOn w:val="Tipodeletrapredefinidodopargrafo"/>
    <w:link w:val="Inciodecarta"/>
    <w:uiPriority w:val="99"/>
    <w:semiHidden/>
    <w:rsid w:val="00F61213"/>
  </w:style>
  <w:style w:type="paragraph" w:styleId="Assinatura">
    <w:name w:val="Signature"/>
    <w:basedOn w:val="Normal"/>
    <w:link w:val="AssinaturaCarter"/>
    <w:uiPriority w:val="99"/>
    <w:semiHidden/>
    <w:unhideWhenUsed/>
    <w:rsid w:val="00F61213"/>
    <w:pPr>
      <w:spacing w:after="0" w:line="240" w:lineRule="auto"/>
      <w:ind w:left="4252"/>
    </w:pPr>
  </w:style>
  <w:style w:type="character" w:customStyle="1" w:styleId="AssinaturaCarter">
    <w:name w:val="Assinatura Caráter"/>
    <w:basedOn w:val="Tipodeletrapredefinidodopargrafo"/>
    <w:link w:val="Assinatura"/>
    <w:uiPriority w:val="99"/>
    <w:semiHidden/>
    <w:rsid w:val="00F61213"/>
  </w:style>
  <w:style w:type="character" w:styleId="HiperligaoInteligente">
    <w:name w:val="Smart Hyperlink"/>
    <w:basedOn w:val="Tipodeletrapredefinidodopargrafo"/>
    <w:uiPriority w:val="99"/>
    <w:semiHidden/>
    <w:unhideWhenUsed/>
    <w:rsid w:val="00F61213"/>
    <w:rPr>
      <w:u w:val="dotted"/>
    </w:rPr>
  </w:style>
  <w:style w:type="character" w:styleId="Forte">
    <w:name w:val="Strong"/>
    <w:basedOn w:val="Tipodeletrapredefinidodopargrafo"/>
    <w:uiPriority w:val="22"/>
    <w:semiHidden/>
    <w:unhideWhenUsed/>
    <w:qFormat/>
    <w:rsid w:val="00F61213"/>
    <w:rPr>
      <w:b/>
      <w:bCs/>
    </w:rPr>
  </w:style>
  <w:style w:type="paragraph" w:styleId="Subttulo">
    <w:name w:val="Subtitle"/>
    <w:basedOn w:val="Normal"/>
    <w:next w:val="Normal"/>
    <w:link w:val="SubttuloCarter"/>
    <w:uiPriority w:val="11"/>
    <w:semiHidden/>
    <w:unhideWhenUsed/>
    <w:rsid w:val="00F6121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semiHidden/>
    <w:rsid w:val="00F61213"/>
    <w:rPr>
      <w:color w:val="5A5A5A" w:themeColor="text1" w:themeTint="A5"/>
      <w:spacing w:val="15"/>
    </w:rPr>
  </w:style>
  <w:style w:type="character" w:styleId="nfaseDiscreta">
    <w:name w:val="Subtle Emphasis"/>
    <w:basedOn w:val="Tipodeletrapredefinidodopargrafo"/>
    <w:uiPriority w:val="19"/>
    <w:semiHidden/>
    <w:unhideWhenUsed/>
    <w:qFormat/>
    <w:rsid w:val="00F61213"/>
    <w:rPr>
      <w:i/>
      <w:iCs/>
      <w:color w:val="404040" w:themeColor="text1" w:themeTint="BF"/>
    </w:rPr>
  </w:style>
  <w:style w:type="character" w:styleId="RefernciaDiscreta">
    <w:name w:val="Subtle Reference"/>
    <w:basedOn w:val="Tipodeletrapredefinidodopargrafo"/>
    <w:uiPriority w:val="31"/>
    <w:semiHidden/>
    <w:unhideWhenUsed/>
    <w:qFormat/>
    <w:rsid w:val="00F61213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6121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6121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6121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6121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6121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6121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6121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6121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6121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6121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semiHidden/>
    <w:unhideWhenUsed/>
    <w:rsid w:val="00F6121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F6121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F6121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F6121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F6121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6121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6121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1">
    <w:name w:val="Table Grid 1"/>
    <w:basedOn w:val="Tabelanormal"/>
    <w:uiPriority w:val="99"/>
    <w:semiHidden/>
    <w:unhideWhenUsed/>
    <w:rsid w:val="00F612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F6121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F6121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F6121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F612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F612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F6121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F6121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rsid w:val="00F612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lista1">
    <w:name w:val="Table List 1"/>
    <w:basedOn w:val="Tabelanormal"/>
    <w:uiPriority w:val="99"/>
    <w:semiHidden/>
    <w:unhideWhenUsed/>
    <w:rsid w:val="00F6121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F6121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F6121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F612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F612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F6121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F6121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F6121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61213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61213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F612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6121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6121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612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F6121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rsid w:val="00F6121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612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semiHidden/>
    <w:unhideWhenUsed/>
    <w:rsid w:val="00F6121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F6121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rsid w:val="00F6121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F6121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semiHidden/>
    <w:unhideWhenUsed/>
    <w:rsid w:val="00F61213"/>
    <w:pPr>
      <w:spacing w:after="100"/>
    </w:pPr>
  </w:style>
  <w:style w:type="paragraph" w:styleId="ndice2">
    <w:name w:val="toc 2"/>
    <w:basedOn w:val="Normal"/>
    <w:next w:val="Normal"/>
    <w:autoRedefine/>
    <w:uiPriority w:val="39"/>
    <w:semiHidden/>
    <w:unhideWhenUsed/>
    <w:rsid w:val="00F61213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semiHidden/>
    <w:unhideWhenUsed/>
    <w:rsid w:val="00F61213"/>
    <w:pPr>
      <w:spacing w:after="100"/>
      <w:ind w:left="44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F61213"/>
    <w:pPr>
      <w:spacing w:after="100"/>
      <w:ind w:left="660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F61213"/>
    <w:pPr>
      <w:spacing w:after="100"/>
      <w:ind w:left="880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F61213"/>
    <w:pPr>
      <w:spacing w:after="100"/>
      <w:ind w:left="1100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F61213"/>
    <w:pPr>
      <w:spacing w:after="100"/>
      <w:ind w:left="1320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F61213"/>
    <w:pPr>
      <w:spacing w:after="100"/>
      <w:ind w:left="1540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F61213"/>
    <w:pPr>
      <w:spacing w:after="100"/>
      <w:ind w:left="1760"/>
    </w:p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61213"/>
    <w:pPr>
      <w:keepNext/>
      <w:keepLines/>
      <w:spacing w:before="240" w:after="0"/>
      <w:outlineLvl w:val="9"/>
    </w:pPr>
    <w:rPr>
      <w:rFonts w:eastAsiaTheme="majorEastAsia" w:cstheme="majorBidi"/>
      <w:caps w:val="0"/>
      <w:color w:val="365F91" w:themeColor="accent1" w:themeShade="BF"/>
      <w:sz w:val="32"/>
      <w:szCs w:val="32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000F8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ne\AppData\Local\Microsoft\Office\16.0\DTS\pt-PT%7bC5F4E72D-AED2-4C03-827F-8CB5136AADE7%7d\%7bACAD0CDB-E662-4895-A262-280D1561F455%7dTFd59014b0-c66b-4cb8-8392-6e775dca14d45e5010f6_win32-9a662cf31e5d.dotx" TargetMode="External"/></Relationships>
</file>

<file path=word/theme/theme1.xml><?xml version="1.0" encoding="utf-8"?>
<a:theme xmlns:a="http://schemas.openxmlformats.org/drawingml/2006/main" name="Fax Standard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1D81D-EBA4-4CF5-AB00-8C180B0E2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{ACAD0CDB-E662-4895-A262-280D1561F455}TFd59014b0-c66b-4cb8-8392-6e775dca14d45e5010f6_win32-9a662cf31e5d.dotx</Template>
  <TotalTime>1</TotalTime>
  <Pages>3</Pages>
  <Words>755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Mendes</dc:creator>
  <cp:keywords/>
  <dc:description/>
  <cp:lastModifiedBy>Leonel Mendes</cp:lastModifiedBy>
  <cp:revision>1</cp:revision>
  <dcterms:created xsi:type="dcterms:W3CDTF">2025-12-11T22:24:00Z</dcterms:created>
  <dcterms:modified xsi:type="dcterms:W3CDTF">2025-12-11T22:25:00Z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